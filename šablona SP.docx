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ABAA" w14:textId="51BF13A8" w:rsidR="003767A8" w:rsidRPr="00B60B16" w:rsidRDefault="00B006E6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</w:p>
    <w:p w14:paraId="64F86DE0" w14:textId="77777777" w:rsidR="003767A8" w:rsidRPr="005111FD" w:rsidRDefault="003767A8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5111FD">
        <w:rPr>
          <w:rFonts w:asciiTheme="majorHAnsi" w:hAnsiTheme="majorHAnsi" w:cstheme="majorHAnsi"/>
          <w:b/>
          <w:caps/>
          <w:sz w:val="40"/>
          <w:szCs w:val="36"/>
        </w:rPr>
        <w:t>Vysoká škola polytechnická Jihlava</w:t>
      </w:r>
    </w:p>
    <w:p w14:paraId="5E280DC1" w14:textId="77777777" w:rsidR="009B65CC" w:rsidRPr="00297946" w:rsidRDefault="009B65CC" w:rsidP="009B65CC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Aplikovaná informatika</w:t>
      </w:r>
    </w:p>
    <w:p w14:paraId="63546CE4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8E243D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B506C5C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759F18B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0943F7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2533CCE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E506162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CB4CF6F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F869F47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A994B59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5EC6607" w14:textId="0246DDE5" w:rsidR="003767A8" w:rsidRPr="005111FD" w:rsidRDefault="009B65CC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>
        <w:rPr>
          <w:rFonts w:asciiTheme="majorHAnsi" w:hAnsiTheme="majorHAnsi" w:cstheme="majorHAnsi"/>
          <w:b/>
          <w:caps/>
          <w:sz w:val="40"/>
          <w:szCs w:val="36"/>
        </w:rPr>
        <w:t>Komunikační software</w:t>
      </w:r>
    </w:p>
    <w:p w14:paraId="09130C70" w14:textId="274A8A4F" w:rsidR="003767A8" w:rsidRPr="0029794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Seminární p</w:t>
      </w:r>
      <w:r w:rsidR="009B65CC">
        <w:rPr>
          <w:rFonts w:asciiTheme="majorHAnsi" w:hAnsiTheme="majorHAnsi" w:cstheme="majorHAnsi"/>
          <w:sz w:val="28"/>
          <w:szCs w:val="28"/>
        </w:rPr>
        <w:t>r</w:t>
      </w:r>
      <w:r>
        <w:rPr>
          <w:rFonts w:asciiTheme="majorHAnsi" w:hAnsiTheme="majorHAnsi" w:cstheme="majorHAnsi"/>
          <w:sz w:val="28"/>
          <w:szCs w:val="28"/>
        </w:rPr>
        <w:t>áce</w:t>
      </w:r>
    </w:p>
    <w:p w14:paraId="3AD0DBC3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98B8EB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9EF2299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60F4E3A" w14:textId="77777777" w:rsid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7438F0A4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4774C128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52305DA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BA472BC" w14:textId="6B9FA6BC" w:rsidR="00487F85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 xml:space="preserve">Autor práce: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AA736A">
        <w:rPr>
          <w:rFonts w:asciiTheme="majorHAnsi" w:hAnsiTheme="majorHAnsi" w:cstheme="majorHAnsi"/>
          <w:sz w:val="28"/>
          <w:szCs w:val="28"/>
        </w:rPr>
        <w:t>Kryštof Studnička</w:t>
      </w:r>
    </w:p>
    <w:p w14:paraId="3ED25769" w14:textId="6A92B798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Předmět:</w:t>
      </w:r>
      <w:r>
        <w:rPr>
          <w:rFonts w:asciiTheme="majorHAnsi" w:hAnsiTheme="majorHAnsi" w:cstheme="majorHAnsi"/>
          <w:sz w:val="28"/>
          <w:szCs w:val="28"/>
        </w:rPr>
        <w:tab/>
      </w:r>
      <w:r w:rsidR="00AA736A" w:rsidRPr="00AA736A">
        <w:rPr>
          <w:rFonts w:asciiTheme="majorHAnsi" w:hAnsiTheme="majorHAnsi" w:cstheme="majorHAnsi"/>
          <w:sz w:val="28"/>
          <w:szCs w:val="28"/>
        </w:rPr>
        <w:t>Uživatelský software</w:t>
      </w:r>
      <w:r w:rsidR="00AA736A">
        <w:rPr>
          <w:rFonts w:asciiTheme="majorHAnsi" w:hAnsiTheme="majorHAnsi" w:cstheme="majorHAnsi"/>
          <w:sz w:val="28"/>
          <w:szCs w:val="28"/>
        </w:rPr>
        <w:tab/>
      </w:r>
    </w:p>
    <w:p w14:paraId="26702B11" w14:textId="3BE8901E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Vyučující</w:t>
      </w:r>
      <w:r w:rsidRPr="00297946">
        <w:rPr>
          <w:rFonts w:asciiTheme="majorHAnsi" w:hAnsiTheme="majorHAnsi" w:cstheme="majorHAnsi"/>
          <w:sz w:val="28"/>
          <w:szCs w:val="28"/>
        </w:rPr>
        <w:t xml:space="preserve">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AA736A" w:rsidRPr="00AA736A">
        <w:rPr>
          <w:rFonts w:asciiTheme="majorHAnsi" w:hAnsiTheme="majorHAnsi" w:cstheme="majorHAnsi"/>
          <w:sz w:val="28"/>
          <w:szCs w:val="28"/>
        </w:rPr>
        <w:t>Mgr. Hana Vojáčková, Ph.D.</w:t>
      </w:r>
    </w:p>
    <w:p w14:paraId="3830EF70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485E615F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7CA5080" w14:textId="21AEC0FE" w:rsidR="00487F85" w:rsidRP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>Jihlava</w:t>
      </w:r>
      <w:r w:rsidRPr="00487F85">
        <w:rPr>
          <w:rFonts w:asciiTheme="majorHAnsi" w:hAnsiTheme="majorHAnsi" w:cstheme="majorHAnsi"/>
          <w:sz w:val="28"/>
          <w:szCs w:val="28"/>
        </w:rPr>
        <w:t xml:space="preserve"> </w:t>
      </w:r>
      <w:r w:rsidRPr="00487F85">
        <w:rPr>
          <w:rFonts w:asciiTheme="majorHAnsi" w:hAnsiTheme="majorHAnsi" w:cstheme="majorHAnsi"/>
          <w:sz w:val="28"/>
          <w:szCs w:val="28"/>
        </w:rPr>
        <w:fldChar w:fldCharType="begin"/>
      </w:r>
      <w:r w:rsidRPr="00487F85">
        <w:rPr>
          <w:rFonts w:asciiTheme="majorHAnsi" w:hAnsiTheme="majorHAnsi" w:cstheme="majorHAnsi"/>
          <w:sz w:val="28"/>
          <w:szCs w:val="28"/>
        </w:rPr>
        <w:instrText xml:space="preserve"> DATE  \@ "dd. MM. yyyy"  \* MERGEFORMAT </w:instrText>
      </w:r>
      <w:r w:rsidRPr="00487F85">
        <w:rPr>
          <w:rFonts w:asciiTheme="majorHAnsi" w:hAnsiTheme="majorHAnsi" w:cstheme="majorHAnsi"/>
          <w:sz w:val="28"/>
          <w:szCs w:val="28"/>
        </w:rPr>
        <w:fldChar w:fldCharType="separate"/>
      </w:r>
      <w:r w:rsidR="0069720A">
        <w:rPr>
          <w:rFonts w:asciiTheme="majorHAnsi" w:hAnsiTheme="majorHAnsi" w:cstheme="majorHAnsi"/>
          <w:noProof/>
          <w:sz w:val="28"/>
          <w:szCs w:val="28"/>
        </w:rPr>
        <w:t>30. 11. 2025</w:t>
      </w:r>
      <w:r w:rsidRPr="00487F85">
        <w:rPr>
          <w:rFonts w:asciiTheme="majorHAnsi" w:hAnsiTheme="majorHAnsi" w:cstheme="majorHAnsi"/>
          <w:sz w:val="28"/>
          <w:szCs w:val="28"/>
        </w:rPr>
        <w:fldChar w:fldCharType="end"/>
      </w:r>
    </w:p>
    <w:p w14:paraId="577F3A48" w14:textId="77777777" w:rsidR="00487F85" w:rsidRDefault="00487F85" w:rsidP="00990AFB">
      <w:pPr>
        <w:jc w:val="center"/>
        <w:sectPr w:rsidR="00487F85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6EBB8B1" w14:textId="77777777" w:rsidR="00F55569" w:rsidRDefault="00F55569" w:rsidP="002A5CC1">
      <w:pPr>
        <w:pStyle w:val="Nzev"/>
      </w:pPr>
      <w:r>
        <w:lastRenderedPageBreak/>
        <w:t>Obsah</w:t>
      </w:r>
    </w:p>
    <w:p w14:paraId="7C96A215" w14:textId="3E8C90E2" w:rsidR="005D3E90" w:rsidRDefault="007472DF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5422619" w:history="1">
        <w:r w:rsidR="005D3E90" w:rsidRPr="00175F54">
          <w:rPr>
            <w:rStyle w:val="Hypertextovodkaz"/>
            <w:noProof/>
          </w:rPr>
          <w:t>Seznam zkratek</w:t>
        </w:r>
        <w:r w:rsidR="005D3E90">
          <w:rPr>
            <w:noProof/>
            <w:webHidden/>
          </w:rPr>
          <w:tab/>
        </w:r>
        <w:r w:rsidR="005D3E90">
          <w:rPr>
            <w:noProof/>
            <w:webHidden/>
          </w:rPr>
          <w:fldChar w:fldCharType="begin"/>
        </w:r>
        <w:r w:rsidR="005D3E90">
          <w:rPr>
            <w:noProof/>
            <w:webHidden/>
          </w:rPr>
          <w:instrText xml:space="preserve"> PAGEREF _Toc215422619 \h </w:instrText>
        </w:r>
        <w:r w:rsidR="005D3E90">
          <w:rPr>
            <w:noProof/>
            <w:webHidden/>
          </w:rPr>
        </w:r>
        <w:r w:rsidR="005D3E90">
          <w:rPr>
            <w:noProof/>
            <w:webHidden/>
          </w:rPr>
          <w:fldChar w:fldCharType="separate"/>
        </w:r>
        <w:r w:rsidR="005D3E90">
          <w:rPr>
            <w:noProof/>
            <w:webHidden/>
          </w:rPr>
          <w:t>3</w:t>
        </w:r>
        <w:r w:rsidR="005D3E90">
          <w:rPr>
            <w:noProof/>
            <w:webHidden/>
          </w:rPr>
          <w:fldChar w:fldCharType="end"/>
        </w:r>
      </w:hyperlink>
    </w:p>
    <w:p w14:paraId="39D4EAC7" w14:textId="3BEC86A3" w:rsidR="005D3E90" w:rsidRDefault="005D3E90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22620" w:history="1">
        <w:r w:rsidRPr="00175F54">
          <w:rPr>
            <w:rStyle w:val="Hypertextovodkaz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3FA48B" w14:textId="278197D8" w:rsidR="005D3E90" w:rsidRDefault="005D3E90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22621" w:history="1">
        <w:r w:rsidRPr="00175F54">
          <w:rPr>
            <w:rStyle w:val="Hypertextovodkaz"/>
            <w:noProof/>
          </w:rPr>
          <w:t>1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175F54">
          <w:rPr>
            <w:rStyle w:val="Hypertextovodkaz"/>
            <w:noProof/>
          </w:rPr>
          <w:t>Microsoft Teams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983093" w14:textId="07E0341A" w:rsidR="005D3E90" w:rsidRDefault="005D3E90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22622" w:history="1">
        <w:r w:rsidRPr="00175F54">
          <w:rPr>
            <w:rStyle w:val="Hypertextovodkaz"/>
            <w:noProof/>
          </w:rPr>
          <w:t>1.1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175F54">
          <w:rPr>
            <w:rStyle w:val="Hypertextovodkaz"/>
            <w:noProof/>
          </w:rPr>
          <w:t>Uživatelské rozhraní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8C6D90" w14:textId="6B0E5A8E" w:rsidR="005D3E90" w:rsidRDefault="005D3E90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22623" w:history="1">
        <w:r w:rsidRPr="00175F54">
          <w:rPr>
            <w:rStyle w:val="Hypertextovodkaz"/>
            <w:noProof/>
          </w:rPr>
          <w:t>2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175F54">
          <w:rPr>
            <w:rStyle w:val="Hypertextovodkaz"/>
            <w:noProof/>
          </w:rPr>
          <w:t>Discord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541863" w14:textId="582A9FC9" w:rsidR="005D3E90" w:rsidRDefault="005D3E90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22624" w:history="1">
        <w:r w:rsidRPr="00175F54">
          <w:rPr>
            <w:rStyle w:val="Hypertextovodkaz"/>
            <w:noProof/>
          </w:rPr>
          <w:t>2.1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175F54">
          <w:rPr>
            <w:rStyle w:val="Hypertextovodkaz"/>
            <w:noProof/>
          </w:rPr>
          <w:t>Uživatelské rozhraní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38572B" w14:textId="2F50B79E" w:rsidR="005D3E90" w:rsidRDefault="005D3E90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22625" w:history="1">
        <w:r w:rsidRPr="00175F54">
          <w:rPr>
            <w:rStyle w:val="Hypertextovodkaz"/>
            <w:noProof/>
          </w:rPr>
          <w:t>3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175F54">
          <w:rPr>
            <w:rStyle w:val="Hypertextovodkaz"/>
            <w:noProof/>
          </w:rPr>
          <w:t>Porovnání Microsoft Teams a Discord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74F837" w14:textId="278F8A7A" w:rsidR="005D3E90" w:rsidRDefault="005D3E90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22626" w:history="1">
        <w:r w:rsidRPr="00175F54">
          <w:rPr>
            <w:rStyle w:val="Hypertextovodkaz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634FE3" w14:textId="0DF06506" w:rsidR="005D3E90" w:rsidRDefault="005D3E90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422627" w:history="1">
        <w:r w:rsidRPr="00175F54">
          <w:rPr>
            <w:rStyle w:val="Hypertextovodkaz"/>
            <w:noProof/>
          </w:rPr>
          <w:t>Seznam použité literatury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27BB31" w14:textId="22FCA5B0" w:rsidR="00D67EFE" w:rsidRPr="00B830E6" w:rsidRDefault="007472DF" w:rsidP="005D3E90">
      <w:pPr>
        <w:spacing w:after="160"/>
        <w:sectPr w:rsidR="00D67EFE" w:rsidRPr="00B830E6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fldChar w:fldCharType="end"/>
      </w:r>
    </w:p>
    <w:p w14:paraId="56F7F315" w14:textId="7A8860F7" w:rsidR="00F70748" w:rsidRDefault="00F70748" w:rsidP="002A5CC1">
      <w:pPr>
        <w:spacing w:after="160"/>
        <w:rPr>
          <w:color w:val="A6A6A6" w:themeColor="background1" w:themeShade="A6"/>
        </w:rPr>
      </w:pPr>
    </w:p>
    <w:p w14:paraId="01355DDA" w14:textId="77777777" w:rsidR="007E32AC" w:rsidRDefault="007E32AC" w:rsidP="002A5CC1"/>
    <w:p w14:paraId="775E12EA" w14:textId="77777777" w:rsidR="00F55569" w:rsidRPr="00B830E6" w:rsidRDefault="00F55569" w:rsidP="00B830E6">
      <w:pPr>
        <w:pStyle w:val="Nadpis1"/>
        <w:numPr>
          <w:ilvl w:val="0"/>
          <w:numId w:val="0"/>
        </w:numPr>
        <w:ind w:left="431" w:hanging="431"/>
      </w:pPr>
      <w:bookmarkStart w:id="0" w:name="_Toc215422619"/>
      <w:r w:rsidRPr="00B830E6">
        <w:t>Seznam zkratek</w:t>
      </w:r>
      <w:bookmarkEnd w:id="0"/>
    </w:p>
    <w:p w14:paraId="52B4BB81" w14:textId="7EC584E6" w:rsidR="005D3E90" w:rsidRPr="005D3E90" w:rsidRDefault="005D3E90" w:rsidP="005D3E90">
      <w:pPr>
        <w:spacing w:after="160"/>
        <w:ind w:left="1418" w:hanging="1418"/>
      </w:pPr>
      <w:r>
        <w:t>API</w:t>
      </w:r>
      <w:r>
        <w:tab/>
      </w:r>
      <w:r w:rsidRPr="005D3E90">
        <w:t>rozhraní pro programování aplikací</w:t>
      </w:r>
    </w:p>
    <w:p w14:paraId="51560626" w14:textId="77777777" w:rsidR="003478A2" w:rsidRDefault="003478A2" w:rsidP="005D3E90">
      <w:pPr>
        <w:spacing w:after="160"/>
      </w:pPr>
    </w:p>
    <w:p w14:paraId="6C36B273" w14:textId="77777777" w:rsidR="003478A2" w:rsidRDefault="003478A2" w:rsidP="002A5CC1">
      <w:pPr>
        <w:spacing w:after="160"/>
        <w:ind w:left="1418" w:hanging="1418"/>
        <w:sectPr w:rsidR="003478A2">
          <w:footerReference w:type="default" r:id="rId1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968CD08" w14:textId="77777777" w:rsidR="003A32BA" w:rsidRPr="00B830E6" w:rsidRDefault="003A32BA" w:rsidP="00B830E6">
      <w:pPr>
        <w:pStyle w:val="Nadpis1"/>
        <w:numPr>
          <w:ilvl w:val="0"/>
          <w:numId w:val="0"/>
        </w:numPr>
        <w:ind w:left="431" w:hanging="431"/>
      </w:pPr>
      <w:bookmarkStart w:id="1" w:name="_Toc215422620"/>
      <w:r w:rsidRPr="00B830E6">
        <w:lastRenderedPageBreak/>
        <w:t>Úvod</w:t>
      </w:r>
      <w:bookmarkEnd w:id="1"/>
    </w:p>
    <w:p w14:paraId="342B3522" w14:textId="5B04C39F" w:rsidR="00DC371F" w:rsidRDefault="00DC371F" w:rsidP="00DC371F">
      <w:r>
        <w:t xml:space="preserve">Komunikační software je nástroj, který umožňuje uživatelům vzájemně komunikovat prostřednictvím textu, hlasu nebo videa. Mezi nejznámější patří Microsoft Teams, </w:t>
      </w:r>
      <w:proofErr w:type="spellStart"/>
      <w:r>
        <w:t>Discord</w:t>
      </w:r>
      <w:proofErr w:type="spellEnd"/>
      <w:r>
        <w:t>, WhatsApp a Zoom. Tyto</w:t>
      </w:r>
      <w:r w:rsidR="00AC2802">
        <w:t xml:space="preserve"> a mnoh</w:t>
      </w:r>
      <w:r w:rsidR="002D3140">
        <w:t>o</w:t>
      </w:r>
      <w:r w:rsidR="00410E5C">
        <w:t xml:space="preserve"> </w:t>
      </w:r>
      <w:r w:rsidR="00AC2802">
        <w:t xml:space="preserve">dalších aplikací </w:t>
      </w:r>
      <w:r w:rsidR="00410E5C">
        <w:t>se</w:t>
      </w:r>
      <w:r>
        <w:t xml:space="preserve"> staly nedílnou součástí </w:t>
      </w:r>
      <w:r w:rsidR="00AC2802">
        <w:t xml:space="preserve">dnešního </w:t>
      </w:r>
      <w:r>
        <w:t>života</w:t>
      </w:r>
      <w:r w:rsidR="00410E5C">
        <w:t xml:space="preserve"> a</w:t>
      </w:r>
      <w:r>
        <w:t xml:space="preserve"> využívají se ve školství, pracovním prostředí, při online výuce, týmové spolupráci</w:t>
      </w:r>
      <w:r w:rsidR="002D3140">
        <w:t xml:space="preserve"> a</w:t>
      </w:r>
      <w:r>
        <w:t xml:space="preserve"> volnočasových aktivitác</w:t>
      </w:r>
      <w:r w:rsidR="00410E5C">
        <w:t>h</w:t>
      </w:r>
      <w:r>
        <w:t>.</w:t>
      </w:r>
      <w:r w:rsidR="00410E5C">
        <w:t xml:space="preserve"> </w:t>
      </w:r>
    </w:p>
    <w:p w14:paraId="5489B8A9" w14:textId="2673FCD0" w:rsidR="00AC2802" w:rsidRDefault="00AC2802" w:rsidP="00DC371F">
      <w:r>
        <w:t xml:space="preserve">Rozhodl jsem </w:t>
      </w:r>
      <w:r w:rsidR="00715B00">
        <w:t>se,</w:t>
      </w:r>
      <w:r>
        <w:t xml:space="preserve"> že v této práci porovnám jedny z nejpopulárnějších komunikačních softwarů, které se liší svým zaměřením, funkcemi i uživatelskou základnou. Součástí práce je také vyhodnocení dotazníku mezi studenty.</w:t>
      </w:r>
    </w:p>
    <w:p w14:paraId="01C910EA" w14:textId="77777777" w:rsidR="00C90F45" w:rsidRDefault="00C90F45" w:rsidP="002A5CC1"/>
    <w:p w14:paraId="199A9E74" w14:textId="1C03F284" w:rsidR="00C90F45" w:rsidRDefault="00C90F45" w:rsidP="002A5CC1"/>
    <w:p w14:paraId="01002166" w14:textId="3B4E4DB5" w:rsidR="00DC371F" w:rsidRDefault="00AC2802" w:rsidP="00DC371F">
      <w:pPr>
        <w:pStyle w:val="Nadpis1"/>
      </w:pPr>
      <w:bookmarkStart w:id="2" w:name="_Toc215422621"/>
      <w:r w:rsidRPr="00AC2802">
        <w:t>Microsoft Teams</w:t>
      </w:r>
      <w:bookmarkEnd w:id="2"/>
    </w:p>
    <w:p w14:paraId="1C436EAD" w14:textId="60B65B2B" w:rsidR="00D41F19" w:rsidRDefault="00D41F19" w:rsidP="00DC371F">
      <w:r w:rsidRPr="00D41F19">
        <w:t>Microsoft Teams začala vyvíjet společnost Microsoft v roce 2016 a v roce 2017</w:t>
      </w:r>
      <w:r w:rsidR="00786F3F">
        <w:t xml:space="preserve"> byl</w:t>
      </w:r>
      <w:r w:rsidRPr="00D41F19">
        <w:t xml:space="preserve"> vypuštěn na trh</w:t>
      </w:r>
      <w:r w:rsidR="00F763FB" w:rsidRPr="00F763FB">
        <w:t xml:space="preserve"> (</w:t>
      </w:r>
      <w:proofErr w:type="spellStart"/>
      <w:r w:rsidR="00F763FB" w:rsidRPr="00F763FB">
        <w:t>Baxter</w:t>
      </w:r>
      <w:proofErr w:type="spellEnd"/>
      <w:r w:rsidR="00F763FB" w:rsidRPr="00F763FB">
        <w:t>, 2022)</w:t>
      </w:r>
      <w:r w:rsidRPr="00D41F19">
        <w:t>.</w:t>
      </w:r>
      <w:r w:rsidR="00786F3F">
        <w:t xml:space="preserve"> Microsoft Teams byl</w:t>
      </w:r>
      <w:r w:rsidRPr="00D41F19">
        <w:t xml:space="preserve"> vytvořen se zaměřením na podporu firemní komunikace a vzdálené spolupráce, zejména v pracovním a školním prostředí. Mezi je</w:t>
      </w:r>
      <w:r w:rsidR="00786F3F">
        <w:t>ho</w:t>
      </w:r>
      <w:r w:rsidRPr="00D41F19">
        <w:t xml:space="preserve"> hlavní funkce patří možnost vytvářet videohovory</w:t>
      </w:r>
      <w:r>
        <w:t>,</w:t>
      </w:r>
      <w:r w:rsidRPr="00D41F19">
        <w:t xml:space="preserve"> pořád</w:t>
      </w:r>
      <w:r w:rsidR="002D3140">
        <w:t>at</w:t>
      </w:r>
      <w:r w:rsidRPr="00D41F19">
        <w:t xml:space="preserve"> a účastnit se online schůzek</w:t>
      </w:r>
      <w:r w:rsidR="003510F9">
        <w:t xml:space="preserve"> </w:t>
      </w:r>
      <w:r w:rsidR="00F763FB" w:rsidRPr="00F763FB">
        <w:t>(</w:t>
      </w:r>
      <w:proofErr w:type="spellStart"/>
      <w:r w:rsidR="00F763FB" w:rsidRPr="00F763FB">
        <w:t>Baxter</w:t>
      </w:r>
      <w:proofErr w:type="spellEnd"/>
      <w:r w:rsidR="00F763FB" w:rsidRPr="00F763FB">
        <w:t>, 2022)</w:t>
      </w:r>
      <w:r w:rsidR="00F763FB">
        <w:t xml:space="preserve">. </w:t>
      </w:r>
      <w:r w:rsidRPr="00D41F19">
        <w:t xml:space="preserve">To bylo především </w:t>
      </w:r>
      <w:r w:rsidR="001C11E3" w:rsidRPr="00D41F19">
        <w:t>důležité,</w:t>
      </w:r>
      <w:r w:rsidRPr="00D41F19">
        <w:t xml:space="preserve"> když v roce 2020 většina firem musela přejít na</w:t>
      </w:r>
      <w:r>
        <w:t xml:space="preserve"> </w:t>
      </w:r>
      <w:proofErr w:type="spellStart"/>
      <w:r>
        <w:t>home</w:t>
      </w:r>
      <w:proofErr w:type="spellEnd"/>
      <w:r>
        <w:t xml:space="preserve"> </w:t>
      </w:r>
      <w:r w:rsidR="001C11E3">
        <w:t>office,</w:t>
      </w:r>
      <w:r w:rsidRPr="00D41F19">
        <w:t xml:space="preserve"> a tudí</w:t>
      </w:r>
      <w:r>
        <w:t>ž se</w:t>
      </w:r>
      <w:r w:rsidRPr="00D41F19">
        <w:t xml:space="preserve"> většina porad a dalších</w:t>
      </w:r>
      <w:r>
        <w:t xml:space="preserve"> schůzek</w:t>
      </w:r>
      <w:r w:rsidRPr="00D41F19">
        <w:t xml:space="preserve"> konala online.</w:t>
      </w:r>
    </w:p>
    <w:p w14:paraId="559CCDEC" w14:textId="116D277D" w:rsidR="00DC371F" w:rsidRDefault="001C11E3" w:rsidP="00DC371F">
      <w:r>
        <w:t xml:space="preserve">Mezi další funkce </w:t>
      </w:r>
      <w:r w:rsidRPr="00D41F19">
        <w:t>Microsoft Teams</w:t>
      </w:r>
      <w:r>
        <w:t xml:space="preserve"> patří například </w:t>
      </w:r>
      <w:r w:rsidR="00A43226" w:rsidRPr="00A43226">
        <w:t>sdílení obrazovky</w:t>
      </w:r>
      <w:r w:rsidR="00FB4A15">
        <w:t>, sdílení</w:t>
      </w:r>
      <w:r w:rsidR="00A43226" w:rsidRPr="00A43226">
        <w:t xml:space="preserve"> souborů</w:t>
      </w:r>
      <w:r w:rsidR="00786F3F">
        <w:t xml:space="preserve"> a</w:t>
      </w:r>
      <w:r>
        <w:t xml:space="preserve"> h</w:t>
      </w:r>
      <w:r w:rsidRPr="001C11E3">
        <w:t>lasování</w:t>
      </w:r>
      <w:r w:rsidR="00FB4A15">
        <w:t>.</w:t>
      </w:r>
      <w:r w:rsidR="00A43226" w:rsidRPr="00A43226">
        <w:t xml:space="preserve"> </w:t>
      </w:r>
      <w:r w:rsidR="00FB4A15">
        <w:t>V</w:t>
      </w:r>
      <w:r w:rsidR="00A43226" w:rsidRPr="00A43226">
        <w:t>ýhodou</w:t>
      </w:r>
      <w:r w:rsidR="00FB4A15">
        <w:t xml:space="preserve"> může být i</w:t>
      </w:r>
      <w:r w:rsidR="00A43226" w:rsidRPr="00A43226">
        <w:t xml:space="preserve"> integrace s Office 365</w:t>
      </w:r>
      <w:r w:rsidR="00FB4A15">
        <w:t>, což znamená</w:t>
      </w:r>
      <w:r w:rsidR="002D3140">
        <w:t xml:space="preserve">, </w:t>
      </w:r>
      <w:r w:rsidR="00FB4A15">
        <w:t>že</w:t>
      </w:r>
      <w:r w:rsidR="00A43226" w:rsidRPr="00A43226">
        <w:t xml:space="preserve"> uživatelé mohou přímo v prostředí Teams pracovat s aplikacemi jako Word, Excel či </w:t>
      </w:r>
      <w:r w:rsidRPr="00A43226">
        <w:t>PowerPoint,</w:t>
      </w:r>
      <w:r w:rsidR="00D41F19">
        <w:t xml:space="preserve"> </w:t>
      </w:r>
      <w:r>
        <w:t xml:space="preserve">ale jen </w:t>
      </w:r>
      <w:r w:rsidR="00FB4A15">
        <w:t>pokud uživatelé jsou již v Microsoft ekosystému</w:t>
      </w:r>
      <w:r w:rsidR="00A43226" w:rsidRPr="00A43226">
        <w:t>. V neposlední řadě je k dispozici správ</w:t>
      </w:r>
      <w:r w:rsidR="00FB4A15">
        <w:t>a</w:t>
      </w:r>
      <w:r w:rsidR="00A43226" w:rsidRPr="00A43226">
        <w:t xml:space="preserve"> týmových projektů, která </w:t>
      </w:r>
      <w:r w:rsidR="00FB4A15">
        <w:t>na</w:t>
      </w:r>
      <w:r w:rsidR="00A43226" w:rsidRPr="00A43226">
        <w:t xml:space="preserve">pomáhá organizovat práci, sledovat postup a zajišťovat, aby každý člen týmu měl jasně </w:t>
      </w:r>
      <w:r w:rsidR="00FB4A15">
        <w:t>definovanou prác</w:t>
      </w:r>
      <w:r w:rsidR="00A43226" w:rsidRPr="00A43226">
        <w:t>i.</w:t>
      </w:r>
    </w:p>
    <w:p w14:paraId="3C6B2C23" w14:textId="247DD9F2" w:rsidR="001C11E3" w:rsidRDefault="001C11E3" w:rsidP="00DC371F">
      <w:r w:rsidRPr="00D41F19">
        <w:t xml:space="preserve">Microsoft </w:t>
      </w:r>
      <w:r w:rsidRPr="001C11E3">
        <w:t>Teams je dostupný na více rozhraních.</w:t>
      </w:r>
      <w:r w:rsidR="00786F3F">
        <w:t xml:space="preserve"> Základní</w:t>
      </w:r>
      <w:r w:rsidRPr="001C11E3">
        <w:t xml:space="preserve"> desktopová aplikace pro Windows a macOS</w:t>
      </w:r>
      <w:r w:rsidR="002D3140">
        <w:t xml:space="preserve"> </w:t>
      </w:r>
      <w:r w:rsidRPr="001C11E3">
        <w:t>nabíz</w:t>
      </w:r>
      <w:r w:rsidR="00786F3F">
        <w:t>í všechny funkce</w:t>
      </w:r>
      <w:r w:rsidRPr="001C11E3">
        <w:t xml:space="preserve"> včetně integrace s dalšími programy. Mobilní verze pro Android a iOS umožňuje</w:t>
      </w:r>
      <w:r w:rsidR="00302F3B">
        <w:t xml:space="preserve"> komunikaci například</w:t>
      </w:r>
      <w:r w:rsidRPr="001C11E3">
        <w:t xml:space="preserve"> na cestách</w:t>
      </w:r>
      <w:r w:rsidR="00302F3B">
        <w:t xml:space="preserve"> nebo</w:t>
      </w:r>
      <w:r w:rsidRPr="001C11E3">
        <w:t xml:space="preserve"> připojování k online schůzkám</w:t>
      </w:r>
      <w:r w:rsidR="002D3140">
        <w:t xml:space="preserve"> </w:t>
      </w:r>
      <w:proofErr w:type="spellStart"/>
      <w:r w:rsidR="002D3140">
        <w:rPr>
          <w:lang w:val="en-US"/>
        </w:rPr>
        <w:t>či</w:t>
      </w:r>
      <w:proofErr w:type="spellEnd"/>
      <w:r w:rsidRPr="001C11E3">
        <w:t xml:space="preserve"> sdílení souborů přímo z telefonu. K dispozici je také webová verze,</w:t>
      </w:r>
      <w:r w:rsidR="00786F3F">
        <w:t xml:space="preserve"> kterou lze otevřít v prohlížeči</w:t>
      </w:r>
      <w:r w:rsidRPr="001C11E3">
        <w:t xml:space="preserve"> bez nutnosti instalace a je vhodná pro uživatele, kteří se potřebují připojit z cizího zařízení.</w:t>
      </w:r>
    </w:p>
    <w:p w14:paraId="672CC754" w14:textId="28FB8D5D" w:rsidR="00FA0E7D" w:rsidRDefault="00FA0E7D" w:rsidP="00DC371F">
      <w:r>
        <w:t>Nyní je Teams jeden z nejpoužívanějších komunikačních softwarů na světě v oblasti firem, škol a státní správě.</w:t>
      </w:r>
    </w:p>
    <w:p w14:paraId="698E9C14" w14:textId="60C0555B" w:rsidR="00FA0E7D" w:rsidRDefault="00FA0E7D" w:rsidP="00DC371F">
      <w:pPr>
        <w:pStyle w:val="Nadpis2"/>
      </w:pPr>
      <w:bookmarkStart w:id="3" w:name="_Toc215422622"/>
      <w:r>
        <w:t>Uživatelské rozhraní</w:t>
      </w:r>
      <w:bookmarkEnd w:id="3"/>
      <w:r w:rsidR="00786F3F">
        <w:t xml:space="preserve"> </w:t>
      </w:r>
    </w:p>
    <w:p w14:paraId="3D0431C0" w14:textId="084F4692" w:rsidR="00711477" w:rsidRDefault="00786F3F" w:rsidP="00DC371F">
      <w:r w:rsidRPr="00786F3F">
        <w:t>Níže můžeme vidět uživatelské rozhraní desktopové aplikace Microsoft Teams v zobrazení pro chat. Je rozděleno do několika částí. V levém panelu se nachází hlavní navigační lišta s ikonami pro Aktivitu, Chat, Týmy a další. Vedle ní je seznam připnutých a nedávných konverzací. Uprostřed je hlavní prostor pro probíhající chat s vybranou osobou, kde je vidět historie zpráv a sdílené soubory. V horní části se nachází lišta pro vyhledávání</w:t>
      </w:r>
      <w:r>
        <w:t xml:space="preserve"> kontaktů nebo týmů</w:t>
      </w:r>
      <w:r w:rsidR="00711477" w:rsidRPr="00711477">
        <w:t>.</w:t>
      </w:r>
    </w:p>
    <w:p w14:paraId="0512FCBA" w14:textId="77777777" w:rsidR="00417C2A" w:rsidRDefault="00932B85" w:rsidP="00417C2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1F04525" wp14:editId="27C688FC">
            <wp:extent cx="3974432" cy="2926500"/>
            <wp:effectExtent l="0" t="0" r="7620" b="7620"/>
            <wp:docPr id="656901516" name="Obrázek 2" descr="Our first look at Microsoft Teams subtle UI update with Fluen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ur first look at Microsoft Teams subtle UI update with Fluent Desig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006" cy="2940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62A5" w14:textId="4B22E726" w:rsidR="00932B85" w:rsidRDefault="00417C2A" w:rsidP="00417C2A">
      <w:pPr>
        <w:pStyle w:val="Titulek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993905">
        <w:t xml:space="preserve">: Ukázka uživatelského rozhraní aplikace Microsoft Teams </w:t>
      </w:r>
      <w:r w:rsidRPr="00CA2A30">
        <w:rPr>
          <w:b w:val="0"/>
          <w:bCs/>
          <w:i/>
          <w:iCs w:val="0"/>
        </w:rPr>
        <w:t xml:space="preserve">Zdroj: </w:t>
      </w:r>
      <w:proofErr w:type="spellStart"/>
      <w:r w:rsidRPr="00CA2A30">
        <w:rPr>
          <w:b w:val="0"/>
          <w:bCs/>
          <w:i/>
          <w:iCs w:val="0"/>
        </w:rPr>
        <w:t>Parmar</w:t>
      </w:r>
      <w:proofErr w:type="spellEnd"/>
      <w:r w:rsidRPr="00CA2A30">
        <w:rPr>
          <w:b w:val="0"/>
          <w:bCs/>
          <w:i/>
          <w:iCs w:val="0"/>
        </w:rPr>
        <w:t>, 2020</w:t>
      </w:r>
      <w:r w:rsidR="00932B85">
        <w:br w:type="page"/>
      </w:r>
    </w:p>
    <w:p w14:paraId="4A9BA030" w14:textId="3E2D86CD" w:rsidR="00DC371F" w:rsidRDefault="00DC371F" w:rsidP="00D41F19">
      <w:pPr>
        <w:pStyle w:val="Nadpis1"/>
      </w:pPr>
      <w:bookmarkStart w:id="4" w:name="_Toc215422623"/>
      <w:proofErr w:type="spellStart"/>
      <w:r>
        <w:lastRenderedPageBreak/>
        <w:t>Discord</w:t>
      </w:r>
      <w:bookmarkEnd w:id="4"/>
      <w:proofErr w:type="spellEnd"/>
    </w:p>
    <w:p w14:paraId="153BF2D9" w14:textId="04D4E918" w:rsidR="00AE1017" w:rsidRDefault="00AE1017" w:rsidP="00AE1017">
      <w:proofErr w:type="spellStart"/>
      <w:r>
        <w:t>Discord</w:t>
      </w:r>
      <w:proofErr w:type="spellEnd"/>
      <w:r>
        <w:t xml:space="preserve"> začala vyvíjet společnost </w:t>
      </w:r>
      <w:proofErr w:type="spellStart"/>
      <w:r>
        <w:t>Discord</w:t>
      </w:r>
      <w:proofErr w:type="spellEnd"/>
      <w:r>
        <w:t xml:space="preserve"> Inc. v roce 2015 a už ve stejném roce byl spuštěn (</w:t>
      </w:r>
      <w:proofErr w:type="spellStart"/>
      <w:r>
        <w:t>Horaczek</w:t>
      </w:r>
      <w:proofErr w:type="spellEnd"/>
      <w:r>
        <w:t xml:space="preserve">, 2021). Byl vytvořen se zaměřením na podporu komunikace mezi hráči a zakládání komunitních serverů. Vývojáři chtěli přinést na trh novou alternativu k tehdejším programům, jako byly </w:t>
      </w:r>
      <w:proofErr w:type="spellStart"/>
      <w:r>
        <w:t>TeamSpeak</w:t>
      </w:r>
      <w:proofErr w:type="spellEnd"/>
      <w:r>
        <w:t xml:space="preserve"> nebo Skype, které byly buď obtížné na používání, nebo jim chybělo mnoho funkcí. Celosvětový úspěch </w:t>
      </w:r>
      <w:proofErr w:type="spellStart"/>
      <w:r>
        <w:t>Discordu</w:t>
      </w:r>
      <w:proofErr w:type="spellEnd"/>
      <w:r>
        <w:t xml:space="preserve"> se dá připsat přístupu, jaký vývojáři zaujali vůči komunitě. Špičková kvalita hlasového přenosu, možnost bezplatně vytvářet uživatelské komunity o tisících členech a neustálá technická podpora – to vše přispělo k celosvětovému úspěchu, kterým se dnes </w:t>
      </w:r>
      <w:proofErr w:type="spellStart"/>
      <w:r>
        <w:t>Discord</w:t>
      </w:r>
      <w:proofErr w:type="spellEnd"/>
      <w:r>
        <w:t xml:space="preserve"> může pyšnit (</w:t>
      </w:r>
      <w:proofErr w:type="spellStart"/>
      <w:r>
        <w:t>Horaczek</w:t>
      </w:r>
      <w:proofErr w:type="spellEnd"/>
      <w:r>
        <w:t>, 2021).</w:t>
      </w:r>
    </w:p>
    <w:p w14:paraId="2B96EDA0" w14:textId="1AE0FC36" w:rsidR="00AE1017" w:rsidRDefault="00AE1017" w:rsidP="00AE1017">
      <w:r>
        <w:t>Sdílení obrazovky a streamování obsahu je v dnešní době samozřejmostí, ale funkc</w:t>
      </w:r>
      <w:r w:rsidR="002D3140">
        <w:t>í</w:t>
      </w:r>
      <w:r>
        <w:t xml:space="preserve">, díky které se </w:t>
      </w:r>
      <w:proofErr w:type="spellStart"/>
      <w:r>
        <w:t>Discord</w:t>
      </w:r>
      <w:proofErr w:type="spellEnd"/>
      <w:r>
        <w:t xml:space="preserve"> odlišuje od ostatních podobných aplikací, je možnost</w:t>
      </w:r>
      <w:r w:rsidR="00715B00">
        <w:t xml:space="preserve"> nastavování</w:t>
      </w:r>
      <w:r>
        <w:t xml:space="preserve"> vlastní</w:t>
      </w:r>
      <w:r w:rsidR="00715B00">
        <w:t>ch</w:t>
      </w:r>
      <w:r>
        <w:t xml:space="preserve"> rol</w:t>
      </w:r>
      <w:r w:rsidR="00715B00">
        <w:t>í</w:t>
      </w:r>
      <w:r>
        <w:t xml:space="preserve"> na serverech.</w:t>
      </w:r>
      <w:r w:rsidR="00715B00">
        <w:t xml:space="preserve"> Následně</w:t>
      </w:r>
      <w:r w:rsidR="002D3140">
        <w:t xml:space="preserve"> výhodou je i</w:t>
      </w:r>
      <w:r>
        <w:t xml:space="preserve"> </w:t>
      </w:r>
      <w:r w:rsidR="00715B00">
        <w:t xml:space="preserve">otevřené </w:t>
      </w:r>
      <w:r>
        <w:t>API</w:t>
      </w:r>
      <w:r w:rsidR="00715B00">
        <w:t xml:space="preserve"> pro vývojáře</w:t>
      </w:r>
      <w:r>
        <w:t xml:space="preserve">, které umožňuje programování vlastních </w:t>
      </w:r>
      <w:proofErr w:type="spellStart"/>
      <w:r>
        <w:t>botů</w:t>
      </w:r>
      <w:proofErr w:type="spellEnd"/>
      <w:r>
        <w:t xml:space="preserve">. Ti mohou například automatizovat správu serveru, vítat nové členy, moderovat diskuse, spouštět hudbu nebo poskytovat různé užitečné informace. Pro uživatele, kteří chtějí z aplikace získat ještě více, je k dispozici placená služba </w:t>
      </w:r>
      <w:proofErr w:type="spellStart"/>
      <w:r>
        <w:t>Discord</w:t>
      </w:r>
      <w:proofErr w:type="spellEnd"/>
      <w:r>
        <w:t xml:space="preserve"> Nitro. Ta navyšuje limity pro nahrávání souborů, zlepšuje kvalitu streamování a odemyká možnost používat vlastní </w:t>
      </w:r>
      <w:proofErr w:type="spellStart"/>
      <w:r>
        <w:t>emoji</w:t>
      </w:r>
      <w:proofErr w:type="spellEnd"/>
      <w:r>
        <w:t>, animované avatary či bannery napříč servery. Nitro navíc umožňuje podporovat servery pomocí tzv. „</w:t>
      </w:r>
      <w:proofErr w:type="spellStart"/>
      <w:r>
        <w:t>boostů</w:t>
      </w:r>
      <w:proofErr w:type="spellEnd"/>
      <w:r>
        <w:t>“, čímž se server vylepší pro všechny jeho uživatele</w:t>
      </w:r>
      <w:r w:rsidR="00715B00">
        <w:t xml:space="preserve"> (</w:t>
      </w:r>
      <w:proofErr w:type="spellStart"/>
      <w:r w:rsidR="00715B00">
        <w:t>Discord</w:t>
      </w:r>
      <w:proofErr w:type="spellEnd"/>
      <w:r w:rsidR="00715B00">
        <w:t xml:space="preserve">, </w:t>
      </w:r>
      <w:proofErr w:type="spellStart"/>
      <w:r w:rsidR="00715B00">
        <w:t>n.d</w:t>
      </w:r>
      <w:proofErr w:type="spellEnd"/>
      <w:r w:rsidR="002D3140">
        <w:t>.</w:t>
      </w:r>
      <w:r w:rsidR="00715B00">
        <w:t>)</w:t>
      </w:r>
      <w:r>
        <w:t>.</w:t>
      </w:r>
    </w:p>
    <w:p w14:paraId="0CE3D705" w14:textId="56D99865" w:rsidR="00302F3B" w:rsidRPr="00302F3B" w:rsidRDefault="00AE1017" w:rsidP="00AE1017">
      <w:proofErr w:type="spellStart"/>
      <w:r>
        <w:t>Discord</w:t>
      </w:r>
      <w:proofErr w:type="spellEnd"/>
      <w:r>
        <w:t xml:space="preserve">, stejně jako Teams, je dostupný na různých platformách. Nejpoužívanější je desktopová aplikace pro Windows, macOS i Linux, která nabízí plnou funkčnost včetně správy serverů, hlasových kanálů a integrace </w:t>
      </w:r>
      <w:proofErr w:type="spellStart"/>
      <w:r>
        <w:t>botů</w:t>
      </w:r>
      <w:proofErr w:type="spellEnd"/>
      <w:r w:rsidR="00715B00">
        <w:t xml:space="preserve"> (</w:t>
      </w:r>
      <w:r w:rsidR="00715B00" w:rsidRPr="00715B00">
        <w:t>Minor</w:t>
      </w:r>
      <w:r w:rsidR="00715B00">
        <w:t>, 2024)</w:t>
      </w:r>
      <w:r>
        <w:t>. Pro telefony je k dispozici mobilní aplikace pro Android a iOS. Existuje také webová verze, která funguje v prohlížeči bez nutnosti instalace a je vhodná pro uživatele, kteří se například potřebují připojit z cizího zařízení (</w:t>
      </w:r>
      <w:proofErr w:type="spellStart"/>
      <w:r>
        <w:t>Horaczek</w:t>
      </w:r>
      <w:proofErr w:type="spellEnd"/>
      <w:r>
        <w:t>, 2021).</w:t>
      </w:r>
    </w:p>
    <w:p w14:paraId="6E3CD3F6" w14:textId="43E61773" w:rsidR="00FA0E7D" w:rsidRDefault="00FA0E7D" w:rsidP="00FA0E7D">
      <w:pPr>
        <w:pStyle w:val="Nadpis2"/>
      </w:pPr>
      <w:bookmarkStart w:id="5" w:name="_Toc215422624"/>
      <w:r>
        <w:t>Uživatelské rozhraní</w:t>
      </w:r>
      <w:bookmarkEnd w:id="5"/>
    </w:p>
    <w:p w14:paraId="3DCC3D15" w14:textId="1C58FCD5" w:rsidR="00711477" w:rsidRDefault="00AE1017" w:rsidP="00D41F19">
      <w:r w:rsidRPr="00AE1017">
        <w:t xml:space="preserve">Níže je ukázka uživatelského rozhraní desktopové aplikace </w:t>
      </w:r>
      <w:proofErr w:type="spellStart"/>
      <w:r w:rsidRPr="00AE1017">
        <w:t>Discord</w:t>
      </w:r>
      <w:proofErr w:type="spellEnd"/>
      <w:r w:rsidRPr="00AE1017">
        <w:t>. V levé části obrazovky se nachází úzký sloupec s ikonami serverů a vedle něj panel se seznamem textových kanálů, které jsou</w:t>
      </w:r>
      <w:r>
        <w:t xml:space="preserve"> setříděny</w:t>
      </w:r>
      <w:r w:rsidRPr="00AE1017">
        <w:t xml:space="preserve"> do kategorií. Uprostřed je hlavní prostor chatu, kde je momentálně vidět uvítací obrazovka kanálu #technology. V pravé části je umístěn seznam uživatelů, který je přehledně členěn do skupin podle přidělených rolí (např. </w:t>
      </w:r>
      <w:proofErr w:type="spellStart"/>
      <w:r w:rsidRPr="00AE1017">
        <w:t>Staff</w:t>
      </w:r>
      <w:proofErr w:type="spellEnd"/>
      <w:r w:rsidRPr="00AE1017">
        <w:t xml:space="preserve">, </w:t>
      </w:r>
      <w:proofErr w:type="spellStart"/>
      <w:r w:rsidRPr="00AE1017">
        <w:t>Postgraduate</w:t>
      </w:r>
      <w:proofErr w:type="spellEnd"/>
      <w:r w:rsidRPr="00AE1017">
        <w:t>), což je vizuálně odlišeno i barvou jména</w:t>
      </w:r>
      <w:r w:rsidR="00711477" w:rsidRPr="00711477">
        <w:t>.</w:t>
      </w:r>
    </w:p>
    <w:p w14:paraId="000AE9E8" w14:textId="77777777" w:rsidR="00417C2A" w:rsidRDefault="00EF58D1" w:rsidP="00417C2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13CA88" wp14:editId="134D39D3">
            <wp:extent cx="5129463" cy="2885888"/>
            <wp:effectExtent l="0" t="0" r="0" b="0"/>
            <wp:docPr id="1080259406" name="Obrázek 1" descr="Why you should use Discord (even if you're not a gamer) | Popular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y you should use Discord (even if you're not a gamer) | Popular Scienc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48" cy="289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72F7" w14:textId="0754DFFC" w:rsidR="00ED6A57" w:rsidRDefault="00417C2A" w:rsidP="00790E57">
      <w:pPr>
        <w:pStyle w:val="Titulek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</w:t>
      </w:r>
      <w:r w:rsidRPr="001A185F">
        <w:t xml:space="preserve">Ukázka uživatelského rozhraní aplikace </w:t>
      </w:r>
      <w:proofErr w:type="spellStart"/>
      <w:r w:rsidRPr="001A185F">
        <w:t>Discord</w:t>
      </w:r>
      <w:proofErr w:type="spellEnd"/>
      <w:r w:rsidRPr="001A185F">
        <w:t xml:space="preserve"> </w:t>
      </w:r>
      <w:r w:rsidRPr="00CA2A30">
        <w:rPr>
          <w:b w:val="0"/>
          <w:bCs/>
          <w:i/>
          <w:iCs w:val="0"/>
        </w:rPr>
        <w:t xml:space="preserve">Zdroj: </w:t>
      </w:r>
      <w:proofErr w:type="spellStart"/>
      <w:r w:rsidRPr="00CA2A30">
        <w:rPr>
          <w:b w:val="0"/>
          <w:bCs/>
          <w:i/>
          <w:iCs w:val="0"/>
        </w:rPr>
        <w:t>Horaczek</w:t>
      </w:r>
      <w:proofErr w:type="spellEnd"/>
      <w:r w:rsidRPr="00CA2A30">
        <w:rPr>
          <w:b w:val="0"/>
          <w:bCs/>
          <w:i/>
          <w:iCs w:val="0"/>
        </w:rPr>
        <w:t>, 2021</w:t>
      </w:r>
    </w:p>
    <w:p w14:paraId="1B839DAC" w14:textId="318167A6" w:rsidR="00ED6A57" w:rsidRDefault="00ED6A57" w:rsidP="00ED6A57">
      <w:pPr>
        <w:pStyle w:val="Nadpis1"/>
      </w:pPr>
      <w:bookmarkStart w:id="6" w:name="_Toc215422625"/>
      <w:r w:rsidRPr="00ED6A57">
        <w:t xml:space="preserve">Porovnání Microsoft Teams a </w:t>
      </w:r>
      <w:proofErr w:type="spellStart"/>
      <w:r w:rsidRPr="00ED6A57">
        <w:t>Discord</w:t>
      </w:r>
      <w:bookmarkEnd w:id="6"/>
      <w:proofErr w:type="spellEnd"/>
    </w:p>
    <w:p w14:paraId="63C3FC95" w14:textId="30D87BDB" w:rsidR="00F37255" w:rsidRDefault="00F37255" w:rsidP="00F37255">
      <w:r>
        <w:t xml:space="preserve">Microsoft Teams a </w:t>
      </w:r>
      <w:proofErr w:type="spellStart"/>
      <w:r>
        <w:t>Discord</w:t>
      </w:r>
      <w:proofErr w:type="spellEnd"/>
      <w:r>
        <w:t xml:space="preserve"> jsou dnes jedny z nejpoužívanějších komunikačních aplikací. Obě umožňují textovou, hlasovou i video komunikaci, ale každá má jiné zaměření. Teams od začátku mířil hlavně na firmy a školy, zatímco hlavním cílem </w:t>
      </w:r>
      <w:proofErr w:type="spellStart"/>
      <w:r>
        <w:t>Discordu</w:t>
      </w:r>
      <w:proofErr w:type="spellEnd"/>
      <w:r>
        <w:t xml:space="preserve"> bylo nabídnout hráčům jednoduchý způsob, jak spolu mluvit během hraní a zároveň vytvářet vlastní komunitní servery.</w:t>
      </w:r>
    </w:p>
    <w:p w14:paraId="3DA1E214" w14:textId="7CB11751" w:rsidR="00F37255" w:rsidRDefault="00F37255" w:rsidP="00F37255">
      <w:r>
        <w:t xml:space="preserve">Teams se prosadil zejména díky integraci s aplikacemi Microsoftu. Uživatelé mohou přímo v prostředí Teams pracovat s dokumenty Word, Excel nebo PowerPoint, což výrazně zvyšuje produktivitu. Velkou výhodou je také možnost plánovat schůzky, vytvářet události v kalendáři a organizovat projekty. V době pandemie se stal Teams klíčovým nástrojem pro školy i firmy, které musely přejít na práci z domova. </w:t>
      </w:r>
    </w:p>
    <w:p w14:paraId="0912199D" w14:textId="22E57432" w:rsidR="00F37255" w:rsidRDefault="00F37255" w:rsidP="00F37255">
      <w:r>
        <w:t xml:space="preserve">Na rozdíl od něj </w:t>
      </w:r>
      <w:proofErr w:type="spellStart"/>
      <w:r>
        <w:t>Discord</w:t>
      </w:r>
      <w:proofErr w:type="spellEnd"/>
      <w:r>
        <w:t xml:space="preserve"> staví na flexibilitě. Uživatelé si mohou sami nastavovat role, využívat boty a přizpůsobovat servery podle svých potřeb. To umožňuje nejen komunikaci, ale i automatizaci – </w:t>
      </w:r>
      <w:proofErr w:type="spellStart"/>
      <w:r>
        <w:t>boti</w:t>
      </w:r>
      <w:proofErr w:type="spellEnd"/>
      <w:r>
        <w:t xml:space="preserve"> dokážou moderovat diskuse, vítat nové členy nebo spouštět hudbu. </w:t>
      </w:r>
      <w:proofErr w:type="spellStart"/>
      <w:r>
        <w:t>Discord</w:t>
      </w:r>
      <w:proofErr w:type="spellEnd"/>
      <w:r>
        <w:t xml:space="preserve"> je méně formální než Teams a více zaměřený na komunitní život. Postupně se ale rozšířil i mimo herní prostředí, například do studentských skupin nebo zájmových komunit. Prémiová služba </w:t>
      </w:r>
      <w:proofErr w:type="spellStart"/>
      <w:r>
        <w:t>Discord</w:t>
      </w:r>
      <w:proofErr w:type="spellEnd"/>
      <w:r>
        <w:t xml:space="preserve"> Nitro přidává další funkce, jako vyšší limity pro nahrávání souborů, lepší kvalitu streamování nebo možnost posilovat servery. Tuto popularitu potvrzuje vlastní dotazník, kde </w:t>
      </w:r>
      <w:proofErr w:type="spellStart"/>
      <w:r>
        <w:t>Discord</w:t>
      </w:r>
      <w:proofErr w:type="spellEnd"/>
      <w:r>
        <w:t xml:space="preserve"> jako preferovanou platformu označilo 66 ze 103 respondentů, zatímco Teams pouze 20 (viz Tabulka 1 a Graf 1 níže).</w:t>
      </w:r>
    </w:p>
    <w:p w14:paraId="57A77555" w14:textId="77777777" w:rsidR="00F37255" w:rsidRDefault="00F37255">
      <w:pPr>
        <w:spacing w:after="160" w:line="259" w:lineRule="auto"/>
        <w:jc w:val="left"/>
      </w:pPr>
      <w:r>
        <w:br w:type="page"/>
      </w:r>
    </w:p>
    <w:p w14:paraId="0F8214CD" w14:textId="16520178" w:rsidR="00B418B7" w:rsidRDefault="00B418B7" w:rsidP="00B418B7">
      <w:pPr>
        <w:pStyle w:val="Titulek"/>
        <w:keepNext/>
      </w:pPr>
      <w:r>
        <w:lastRenderedPageBreak/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B11B3C">
        <w:t>: Preference komunikačních platforem</w:t>
      </w:r>
    </w:p>
    <w:tbl>
      <w:tblPr>
        <w:tblW w:w="5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2835"/>
      </w:tblGrid>
      <w:tr w:rsidR="00F37255" w:rsidRPr="00F37255" w14:paraId="6B30725E" w14:textId="77777777" w:rsidTr="00B418B7">
        <w:trPr>
          <w:trHeight w:val="288"/>
          <w:jc w:val="center"/>
        </w:trPr>
        <w:tc>
          <w:tcPr>
            <w:tcW w:w="2547" w:type="dxa"/>
            <w:noWrap/>
            <w:vAlign w:val="bottom"/>
            <w:hideMark/>
          </w:tcPr>
          <w:p w14:paraId="652D414D" w14:textId="1702E220" w:rsidR="00F37255" w:rsidRPr="00F37255" w:rsidRDefault="00B418B7" w:rsidP="00B418B7">
            <w:pPr>
              <w:spacing w:after="0" w:line="240" w:lineRule="auto"/>
              <w:ind w:right="213" w:firstLine="64"/>
              <w:jc w:val="lef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B418B7">
              <w:rPr>
                <w:rFonts w:ascii="Calibri" w:eastAsia="Times New Roman" w:hAnsi="Calibri" w:cs="Calibri"/>
                <w:color w:val="000000"/>
                <w:lang w:eastAsia="cs-CZ"/>
              </w:rPr>
              <w:t>Komunikační platforma</w:t>
            </w:r>
          </w:p>
        </w:tc>
        <w:tc>
          <w:tcPr>
            <w:tcW w:w="2835" w:type="dxa"/>
            <w:noWrap/>
            <w:vAlign w:val="bottom"/>
            <w:hideMark/>
          </w:tcPr>
          <w:p w14:paraId="142F071C" w14:textId="79824D36" w:rsidR="00F37255" w:rsidRPr="00F37255" w:rsidRDefault="00B418B7" w:rsidP="00B418B7">
            <w:pPr>
              <w:spacing w:after="0" w:line="240" w:lineRule="auto"/>
              <w:ind w:right="213" w:firstLine="64"/>
              <w:jc w:val="lef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B418B7">
              <w:rPr>
                <w:rFonts w:ascii="Calibri" w:eastAsia="Times New Roman" w:hAnsi="Calibri" w:cs="Calibri"/>
                <w:color w:val="000000"/>
                <w:lang w:eastAsia="cs-CZ"/>
              </w:rPr>
              <w:t>Počet respondentů</w:t>
            </w:r>
          </w:p>
        </w:tc>
      </w:tr>
      <w:tr w:rsidR="00F37255" w:rsidRPr="00F37255" w14:paraId="32D13361" w14:textId="77777777" w:rsidTr="00B418B7">
        <w:trPr>
          <w:trHeight w:val="288"/>
          <w:jc w:val="center"/>
        </w:trPr>
        <w:tc>
          <w:tcPr>
            <w:tcW w:w="2547" w:type="dxa"/>
            <w:noWrap/>
            <w:vAlign w:val="bottom"/>
            <w:hideMark/>
          </w:tcPr>
          <w:p w14:paraId="3CA07F01" w14:textId="77777777" w:rsidR="00F37255" w:rsidRPr="00F37255" w:rsidRDefault="00F37255" w:rsidP="00B418B7">
            <w:pPr>
              <w:spacing w:after="0" w:line="240" w:lineRule="auto"/>
              <w:ind w:right="213" w:firstLine="64"/>
              <w:jc w:val="lef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F37255">
              <w:rPr>
                <w:rFonts w:ascii="Calibri" w:eastAsia="Times New Roman" w:hAnsi="Calibri" w:cs="Calibri"/>
                <w:color w:val="000000"/>
                <w:lang w:eastAsia="cs-CZ"/>
              </w:rPr>
              <w:t>Discord</w:t>
            </w:r>
            <w:proofErr w:type="spellEnd"/>
          </w:p>
        </w:tc>
        <w:tc>
          <w:tcPr>
            <w:tcW w:w="2835" w:type="dxa"/>
            <w:noWrap/>
            <w:vAlign w:val="bottom"/>
            <w:hideMark/>
          </w:tcPr>
          <w:p w14:paraId="743510C4" w14:textId="77777777" w:rsidR="00F37255" w:rsidRPr="00F37255" w:rsidRDefault="00F37255" w:rsidP="00B418B7">
            <w:pPr>
              <w:spacing w:after="0" w:line="240" w:lineRule="auto"/>
              <w:ind w:right="213" w:firstLine="64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F37255">
              <w:rPr>
                <w:rFonts w:ascii="Calibri" w:eastAsia="Times New Roman" w:hAnsi="Calibri" w:cs="Calibri"/>
                <w:color w:val="000000"/>
                <w:lang w:eastAsia="cs-CZ"/>
              </w:rPr>
              <w:t>66</w:t>
            </w:r>
          </w:p>
        </w:tc>
      </w:tr>
      <w:tr w:rsidR="00F37255" w:rsidRPr="00F37255" w14:paraId="62D10360" w14:textId="77777777" w:rsidTr="00B418B7">
        <w:trPr>
          <w:trHeight w:val="288"/>
          <w:jc w:val="center"/>
        </w:trPr>
        <w:tc>
          <w:tcPr>
            <w:tcW w:w="2547" w:type="dxa"/>
            <w:noWrap/>
            <w:vAlign w:val="bottom"/>
            <w:hideMark/>
          </w:tcPr>
          <w:p w14:paraId="1EACD39A" w14:textId="77777777" w:rsidR="00F37255" w:rsidRPr="00F37255" w:rsidRDefault="00F37255" w:rsidP="00B418B7">
            <w:pPr>
              <w:spacing w:after="0" w:line="240" w:lineRule="auto"/>
              <w:ind w:right="213" w:firstLine="64"/>
              <w:jc w:val="lef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F37255">
              <w:rPr>
                <w:rFonts w:ascii="Calibri" w:eastAsia="Times New Roman" w:hAnsi="Calibri" w:cs="Calibri"/>
                <w:color w:val="000000"/>
                <w:lang w:eastAsia="cs-CZ"/>
              </w:rPr>
              <w:t>Meet</w:t>
            </w:r>
          </w:p>
        </w:tc>
        <w:tc>
          <w:tcPr>
            <w:tcW w:w="2835" w:type="dxa"/>
            <w:noWrap/>
            <w:vAlign w:val="bottom"/>
            <w:hideMark/>
          </w:tcPr>
          <w:p w14:paraId="673E79BC" w14:textId="77777777" w:rsidR="00F37255" w:rsidRPr="00F37255" w:rsidRDefault="00F37255" w:rsidP="00B418B7">
            <w:pPr>
              <w:spacing w:after="0" w:line="240" w:lineRule="auto"/>
              <w:ind w:right="213" w:firstLine="64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F37255">
              <w:rPr>
                <w:rFonts w:ascii="Calibri" w:eastAsia="Times New Roman" w:hAnsi="Calibri" w:cs="Calibri"/>
                <w:color w:val="000000"/>
                <w:lang w:eastAsia="cs-CZ"/>
              </w:rPr>
              <w:t>8</w:t>
            </w:r>
          </w:p>
        </w:tc>
      </w:tr>
      <w:tr w:rsidR="00F37255" w:rsidRPr="00F37255" w14:paraId="1518F197" w14:textId="77777777" w:rsidTr="00B418B7">
        <w:trPr>
          <w:trHeight w:val="288"/>
          <w:jc w:val="center"/>
        </w:trPr>
        <w:tc>
          <w:tcPr>
            <w:tcW w:w="2547" w:type="dxa"/>
            <w:noWrap/>
            <w:vAlign w:val="bottom"/>
            <w:hideMark/>
          </w:tcPr>
          <w:p w14:paraId="077B712A" w14:textId="77777777" w:rsidR="00F37255" w:rsidRPr="00F37255" w:rsidRDefault="00F37255" w:rsidP="00B418B7">
            <w:pPr>
              <w:spacing w:after="0" w:line="240" w:lineRule="auto"/>
              <w:ind w:right="213" w:firstLine="64"/>
              <w:jc w:val="lef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F37255">
              <w:rPr>
                <w:rFonts w:ascii="Calibri" w:eastAsia="Times New Roman" w:hAnsi="Calibri" w:cs="Calibri"/>
                <w:color w:val="000000"/>
                <w:lang w:eastAsia="cs-CZ"/>
              </w:rPr>
              <w:t>Microsoft Teams</w:t>
            </w:r>
          </w:p>
        </w:tc>
        <w:tc>
          <w:tcPr>
            <w:tcW w:w="2835" w:type="dxa"/>
            <w:noWrap/>
            <w:vAlign w:val="bottom"/>
            <w:hideMark/>
          </w:tcPr>
          <w:p w14:paraId="25B11254" w14:textId="77777777" w:rsidR="00F37255" w:rsidRPr="00F37255" w:rsidRDefault="00F37255" w:rsidP="00B418B7">
            <w:pPr>
              <w:spacing w:after="0" w:line="240" w:lineRule="auto"/>
              <w:ind w:right="213" w:firstLine="64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F37255">
              <w:rPr>
                <w:rFonts w:ascii="Calibri" w:eastAsia="Times New Roman" w:hAnsi="Calibri" w:cs="Calibri"/>
                <w:color w:val="000000"/>
                <w:lang w:eastAsia="cs-CZ"/>
              </w:rPr>
              <w:t>20</w:t>
            </w:r>
          </w:p>
        </w:tc>
      </w:tr>
      <w:tr w:rsidR="00F37255" w:rsidRPr="00F37255" w14:paraId="5E618FA7" w14:textId="77777777" w:rsidTr="00B418B7">
        <w:trPr>
          <w:trHeight w:val="288"/>
          <w:jc w:val="center"/>
        </w:trPr>
        <w:tc>
          <w:tcPr>
            <w:tcW w:w="2547" w:type="dxa"/>
            <w:noWrap/>
            <w:vAlign w:val="bottom"/>
            <w:hideMark/>
          </w:tcPr>
          <w:p w14:paraId="78F8F5DC" w14:textId="77777777" w:rsidR="00F37255" w:rsidRPr="00F37255" w:rsidRDefault="00F37255" w:rsidP="00B418B7">
            <w:pPr>
              <w:spacing w:after="0" w:line="240" w:lineRule="auto"/>
              <w:ind w:right="213" w:firstLine="64"/>
              <w:jc w:val="lef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F37255">
              <w:rPr>
                <w:rFonts w:ascii="Calibri" w:eastAsia="Times New Roman" w:hAnsi="Calibri" w:cs="Calibri"/>
                <w:color w:val="000000"/>
                <w:lang w:eastAsia="cs-CZ"/>
              </w:rPr>
              <w:t>Zoom</w:t>
            </w:r>
          </w:p>
        </w:tc>
        <w:tc>
          <w:tcPr>
            <w:tcW w:w="2835" w:type="dxa"/>
            <w:noWrap/>
            <w:vAlign w:val="bottom"/>
            <w:hideMark/>
          </w:tcPr>
          <w:p w14:paraId="01FCE81F" w14:textId="77777777" w:rsidR="00F37255" w:rsidRPr="00F37255" w:rsidRDefault="00F37255" w:rsidP="00B418B7">
            <w:pPr>
              <w:spacing w:after="0" w:line="240" w:lineRule="auto"/>
              <w:ind w:right="213" w:firstLine="64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F37255">
              <w:rPr>
                <w:rFonts w:ascii="Calibri" w:eastAsia="Times New Roman" w:hAnsi="Calibri" w:cs="Calibri"/>
                <w:color w:val="000000"/>
                <w:lang w:eastAsia="cs-CZ"/>
              </w:rPr>
              <w:t>9</w:t>
            </w:r>
          </w:p>
        </w:tc>
      </w:tr>
      <w:tr w:rsidR="00F37255" w:rsidRPr="00F37255" w14:paraId="5EEB115B" w14:textId="77777777" w:rsidTr="00B418B7">
        <w:trPr>
          <w:trHeight w:val="288"/>
          <w:jc w:val="center"/>
        </w:trPr>
        <w:tc>
          <w:tcPr>
            <w:tcW w:w="2547" w:type="dxa"/>
            <w:noWrap/>
            <w:vAlign w:val="bottom"/>
            <w:hideMark/>
          </w:tcPr>
          <w:p w14:paraId="5FD0E1D2" w14:textId="7369EA9A" w:rsidR="00F37255" w:rsidRPr="00F37255" w:rsidRDefault="00B418B7" w:rsidP="00B418B7">
            <w:pPr>
              <w:spacing w:after="0" w:line="240" w:lineRule="auto"/>
              <w:ind w:right="213" w:firstLine="64"/>
              <w:jc w:val="lef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>
              <w:rPr>
                <w:rFonts w:ascii="Calibri" w:eastAsia="Times New Roman" w:hAnsi="Calibri" w:cs="Calibri"/>
                <w:color w:val="000000"/>
                <w:lang w:eastAsia="cs-CZ"/>
              </w:rPr>
              <w:t>Celkem</w:t>
            </w:r>
          </w:p>
        </w:tc>
        <w:tc>
          <w:tcPr>
            <w:tcW w:w="2835" w:type="dxa"/>
            <w:noWrap/>
            <w:vAlign w:val="bottom"/>
            <w:hideMark/>
          </w:tcPr>
          <w:p w14:paraId="6B741233" w14:textId="77777777" w:rsidR="00F37255" w:rsidRPr="00F37255" w:rsidRDefault="00F37255" w:rsidP="00B418B7">
            <w:pPr>
              <w:spacing w:after="0" w:line="240" w:lineRule="auto"/>
              <w:ind w:right="213" w:firstLine="64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F37255">
              <w:rPr>
                <w:rFonts w:ascii="Calibri" w:eastAsia="Times New Roman" w:hAnsi="Calibri" w:cs="Calibri"/>
                <w:color w:val="000000"/>
                <w:lang w:eastAsia="cs-CZ"/>
              </w:rPr>
              <w:t>103</w:t>
            </w:r>
          </w:p>
        </w:tc>
      </w:tr>
    </w:tbl>
    <w:p w14:paraId="69CE1AC2" w14:textId="0AE43996" w:rsidR="00F37255" w:rsidRPr="00B418B7" w:rsidRDefault="00B418B7" w:rsidP="00B418B7">
      <w:pPr>
        <w:pStyle w:val="Tabulka"/>
        <w:jc w:val="center"/>
        <w:rPr>
          <w:i/>
          <w:iCs/>
        </w:rPr>
      </w:pPr>
      <w:r w:rsidRPr="00B418B7">
        <w:rPr>
          <w:i/>
          <w:iCs/>
        </w:rPr>
        <w:t>Zdroj: Vlastní zpracování, 2025</w:t>
      </w:r>
    </w:p>
    <w:p w14:paraId="3DEFFB26" w14:textId="166D4DF1" w:rsidR="00F37255" w:rsidRDefault="00F37255" w:rsidP="00F37255"/>
    <w:p w14:paraId="5B772031" w14:textId="77777777" w:rsidR="0069720A" w:rsidRDefault="004C09A9" w:rsidP="0069720A">
      <w:pPr>
        <w:keepNext/>
        <w:jc w:val="center"/>
      </w:pPr>
      <w:r>
        <w:rPr>
          <w:noProof/>
        </w:rPr>
        <w:drawing>
          <wp:inline distT="0" distB="0" distL="0" distR="0" wp14:anchorId="0C91FDED" wp14:editId="0928C8EE">
            <wp:extent cx="5695950" cy="2670362"/>
            <wp:effectExtent l="0" t="0" r="0" b="15875"/>
            <wp:docPr id="186158056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54A08C77-873B-77E9-13FE-1567D98739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1339683" w14:textId="6C5C8B89" w:rsidR="00F37255" w:rsidRDefault="0069720A" w:rsidP="005D3E90">
      <w:pPr>
        <w:pStyle w:val="Titulek"/>
      </w:pPr>
      <w:r>
        <w:t xml:space="preserve">Graf </w:t>
      </w:r>
      <w:r>
        <w:fldChar w:fldCharType="begin"/>
      </w:r>
      <w:r>
        <w:instrText xml:space="preserve"> SEQ Graf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9A199F">
        <w:t>: Preference komunikačních platforem</w:t>
      </w:r>
      <w:r>
        <w:t xml:space="preserve"> </w:t>
      </w:r>
      <w:r w:rsidRPr="009A199F">
        <w:t xml:space="preserve">Zdroj: </w:t>
      </w:r>
      <w:r w:rsidRPr="0069720A">
        <w:rPr>
          <w:b w:val="0"/>
          <w:bCs/>
          <w:i/>
          <w:iCs w:val="0"/>
        </w:rPr>
        <w:t>Vlastní zpracování, 2025</w:t>
      </w:r>
    </w:p>
    <w:p w14:paraId="51808345" w14:textId="77777777" w:rsidR="005D11AB" w:rsidRPr="00B830E6" w:rsidRDefault="005D11AB" w:rsidP="005D3E90">
      <w:pPr>
        <w:pStyle w:val="Nadpis1"/>
        <w:numPr>
          <w:ilvl w:val="0"/>
          <w:numId w:val="0"/>
        </w:numPr>
      </w:pPr>
      <w:bookmarkStart w:id="7" w:name="_Toc60053869"/>
      <w:bookmarkStart w:id="8" w:name="_Toc215422626"/>
      <w:r w:rsidRPr="00B830E6">
        <w:t>Závěr</w:t>
      </w:r>
      <w:bookmarkEnd w:id="7"/>
      <w:bookmarkEnd w:id="8"/>
    </w:p>
    <w:p w14:paraId="0DA3DF8B" w14:textId="3D782E33" w:rsidR="00350F46" w:rsidRPr="00350F46" w:rsidRDefault="00350F46" w:rsidP="00350F46">
      <w:pPr>
        <w:spacing w:after="160" w:line="259" w:lineRule="auto"/>
        <w:jc w:val="left"/>
      </w:pPr>
      <w:r w:rsidRPr="00350F46">
        <w:t>Tato práce se věnovala srovnání dvou významných komunikačních nástrojů. Z analýzy funkcí i uživatelského rozhraní vyplynulo, že ačkoliv obě aplikace nabízejí podobné základní možnosti, jejich primární cílová skupina se zásadně liší.</w:t>
      </w:r>
    </w:p>
    <w:p w14:paraId="62C398E8" w14:textId="553485A4" w:rsidR="00350F46" w:rsidRPr="00350F46" w:rsidRDefault="00350F46" w:rsidP="00350F46">
      <w:pPr>
        <w:spacing w:after="160" w:line="259" w:lineRule="auto"/>
        <w:jc w:val="left"/>
      </w:pPr>
      <w:r w:rsidRPr="00350F46">
        <w:t xml:space="preserve">Microsoft Teams představuje robustní a bezpečné řešení vhodné pro korporátní sféru či formální výuku. Naopak </w:t>
      </w:r>
      <w:proofErr w:type="spellStart"/>
      <w:r w:rsidRPr="00350F46">
        <w:t>Discord</w:t>
      </w:r>
      <w:proofErr w:type="spellEnd"/>
      <w:r w:rsidRPr="00350F46">
        <w:t xml:space="preserve"> ukazuje, že důraz na komunitu může zaručit nejen vysokou popularitu, ale i v dnešní době vzácnou loajalitu uživatelů. Tento fakt potvrdila i jeho jasná dominance </w:t>
      </w:r>
      <w:r w:rsidR="005D3E90">
        <w:t xml:space="preserve">v uvedeném </w:t>
      </w:r>
      <w:r>
        <w:t>dotazníku.</w:t>
      </w:r>
    </w:p>
    <w:p w14:paraId="04CDEC14" w14:textId="693D4580" w:rsidR="00350F46" w:rsidRPr="00350F46" w:rsidRDefault="00350F46" w:rsidP="00350F46">
      <w:pPr>
        <w:spacing w:after="160" w:line="259" w:lineRule="auto"/>
        <w:jc w:val="left"/>
      </w:pPr>
      <w:r w:rsidRPr="00350F46">
        <w:t xml:space="preserve">Je však patrné, že trh komunikačních aplikací není statický a obě platformy se dnes začínají střetávat. Děje se tak především proto, že se </w:t>
      </w:r>
      <w:proofErr w:type="spellStart"/>
      <w:r w:rsidRPr="00350F46">
        <w:t>Discord</w:t>
      </w:r>
      <w:proofErr w:type="spellEnd"/>
      <w:r w:rsidRPr="00350F46">
        <w:t xml:space="preserve"> snaží proniknout do firemního prostředí, kde je Microsoft Teams zatím dominantní.</w:t>
      </w:r>
    </w:p>
    <w:p w14:paraId="18978438" w14:textId="1B1B9EB2" w:rsidR="00CC6F74" w:rsidRDefault="00CC6F74">
      <w:pPr>
        <w:spacing w:after="160" w:line="259" w:lineRule="auto"/>
        <w:jc w:val="left"/>
        <w:rPr>
          <w:rFonts w:asciiTheme="majorHAnsi" w:eastAsiaTheme="majorEastAsia" w:hAnsiTheme="majorHAnsi" w:cstheme="majorBidi"/>
          <w:b/>
          <w:sz w:val="36"/>
          <w:szCs w:val="32"/>
        </w:rPr>
      </w:pPr>
      <w:r>
        <w:br w:type="page"/>
      </w:r>
    </w:p>
    <w:p w14:paraId="07B81F28" w14:textId="77777777" w:rsidR="003A32BA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9" w:name="_Toc215422627"/>
      <w:r w:rsidRPr="00B830E6">
        <w:lastRenderedPageBreak/>
        <w:t>Seznam použité literatury</w:t>
      </w:r>
      <w:bookmarkEnd w:id="9"/>
    </w:p>
    <w:p w14:paraId="02E84FC8" w14:textId="77777777" w:rsidR="005D3E90" w:rsidRDefault="005D3E90" w:rsidP="00B624C1">
      <w:pPr>
        <w:pStyle w:val="Seznamliteratury"/>
        <w:ind w:left="708" w:hanging="708"/>
      </w:pPr>
      <w:proofErr w:type="spellStart"/>
      <w:r w:rsidRPr="00F763FB">
        <w:t>Baxter</w:t>
      </w:r>
      <w:proofErr w:type="spellEnd"/>
      <w:r w:rsidRPr="00F763FB">
        <w:t xml:space="preserve">, D. (2022, </w:t>
      </w:r>
      <w:proofErr w:type="spellStart"/>
      <w:r w:rsidRPr="00F763FB">
        <w:t>January</w:t>
      </w:r>
      <w:proofErr w:type="spellEnd"/>
      <w:r w:rsidRPr="00F763FB">
        <w:t xml:space="preserve"> 5). </w:t>
      </w:r>
      <w:proofErr w:type="spellStart"/>
      <w:r w:rsidRPr="00417C2A">
        <w:rPr>
          <w:i/>
          <w:iCs/>
        </w:rPr>
        <w:t>What</w:t>
      </w:r>
      <w:proofErr w:type="spellEnd"/>
      <w:r w:rsidRPr="00417C2A">
        <w:rPr>
          <w:i/>
          <w:iCs/>
        </w:rPr>
        <w:t xml:space="preserve"> </w:t>
      </w:r>
      <w:proofErr w:type="spellStart"/>
      <w:r w:rsidRPr="00417C2A">
        <w:rPr>
          <w:i/>
          <w:iCs/>
        </w:rPr>
        <w:t>is</w:t>
      </w:r>
      <w:proofErr w:type="spellEnd"/>
      <w:r w:rsidRPr="00417C2A">
        <w:rPr>
          <w:i/>
          <w:iCs/>
        </w:rPr>
        <w:t xml:space="preserve"> Microsoft Teams? </w:t>
      </w:r>
      <w:proofErr w:type="spellStart"/>
      <w:r w:rsidRPr="00417C2A">
        <w:rPr>
          <w:i/>
          <w:iCs/>
        </w:rPr>
        <w:t>How</w:t>
      </w:r>
      <w:proofErr w:type="spellEnd"/>
      <w:r w:rsidRPr="00417C2A">
        <w:rPr>
          <w:i/>
          <w:iCs/>
        </w:rPr>
        <w:t xml:space="preserve"> </w:t>
      </w:r>
      <w:proofErr w:type="spellStart"/>
      <w:r w:rsidRPr="00417C2A">
        <w:rPr>
          <w:i/>
          <w:iCs/>
        </w:rPr>
        <w:t>it</w:t>
      </w:r>
      <w:proofErr w:type="spellEnd"/>
      <w:r w:rsidRPr="00417C2A">
        <w:rPr>
          <w:i/>
          <w:iCs/>
        </w:rPr>
        <w:t xml:space="preserve"> </w:t>
      </w:r>
      <w:proofErr w:type="spellStart"/>
      <w:r w:rsidRPr="00417C2A">
        <w:rPr>
          <w:i/>
          <w:iCs/>
        </w:rPr>
        <w:t>works</w:t>
      </w:r>
      <w:proofErr w:type="spellEnd"/>
      <w:r w:rsidRPr="00417C2A">
        <w:rPr>
          <w:i/>
          <w:iCs/>
        </w:rPr>
        <w:t xml:space="preserve">, </w:t>
      </w:r>
      <w:proofErr w:type="spellStart"/>
      <w:r w:rsidRPr="00417C2A">
        <w:rPr>
          <w:i/>
          <w:iCs/>
        </w:rPr>
        <w:t>tips</w:t>
      </w:r>
      <w:proofErr w:type="spellEnd"/>
      <w:r w:rsidRPr="00417C2A">
        <w:rPr>
          <w:i/>
          <w:iCs/>
        </w:rPr>
        <w:t xml:space="preserve"> and </w:t>
      </w:r>
      <w:proofErr w:type="spellStart"/>
      <w:r w:rsidRPr="00417C2A">
        <w:rPr>
          <w:i/>
          <w:iCs/>
        </w:rPr>
        <w:t>tricks</w:t>
      </w:r>
      <w:proofErr w:type="spellEnd"/>
      <w:r w:rsidRPr="00417C2A">
        <w:rPr>
          <w:i/>
          <w:iCs/>
        </w:rPr>
        <w:t xml:space="preserve"> and </w:t>
      </w:r>
      <w:proofErr w:type="spellStart"/>
      <w:r w:rsidRPr="00417C2A">
        <w:rPr>
          <w:i/>
          <w:iCs/>
        </w:rPr>
        <w:t>best</w:t>
      </w:r>
      <w:proofErr w:type="spellEnd"/>
      <w:r w:rsidRPr="00417C2A">
        <w:rPr>
          <w:i/>
          <w:iCs/>
        </w:rPr>
        <w:t xml:space="preserve"> </w:t>
      </w:r>
      <w:proofErr w:type="spellStart"/>
      <w:r w:rsidRPr="00417C2A">
        <w:rPr>
          <w:i/>
          <w:iCs/>
        </w:rPr>
        <w:t>alternatives</w:t>
      </w:r>
      <w:proofErr w:type="spellEnd"/>
      <w:r w:rsidRPr="00417C2A">
        <w:rPr>
          <w:i/>
          <w:iCs/>
        </w:rPr>
        <w:t>.</w:t>
      </w:r>
      <w:r w:rsidRPr="00F763FB">
        <w:t xml:space="preserve"> </w:t>
      </w:r>
      <w:proofErr w:type="spellStart"/>
      <w:r w:rsidRPr="00F763FB">
        <w:t>TechRadar</w:t>
      </w:r>
      <w:proofErr w:type="spellEnd"/>
      <w:r w:rsidRPr="00F763FB">
        <w:t xml:space="preserve">. </w:t>
      </w:r>
      <w:r w:rsidRPr="00417C2A">
        <w:t>https://www.techradar.com/news/what-is-microsoft-teams-how-it-works-tips-and-tricks-and-best-alternatives</w:t>
      </w:r>
    </w:p>
    <w:p w14:paraId="254951F2" w14:textId="77777777" w:rsidR="005D3E90" w:rsidRPr="00417C2A" w:rsidRDefault="005D3E90" w:rsidP="00417C2A">
      <w:pPr>
        <w:pStyle w:val="Seznamliteratury"/>
        <w:ind w:left="708" w:hanging="708"/>
      </w:pPr>
      <w:proofErr w:type="spellStart"/>
      <w:r w:rsidRPr="00715B00">
        <w:t>Discord</w:t>
      </w:r>
      <w:proofErr w:type="spellEnd"/>
      <w:r w:rsidRPr="00715B00">
        <w:t>. (</w:t>
      </w:r>
      <w:proofErr w:type="spellStart"/>
      <w:r w:rsidRPr="00715B00">
        <w:t>n.d</w:t>
      </w:r>
      <w:proofErr w:type="spellEnd"/>
      <w:r w:rsidRPr="00715B00">
        <w:t xml:space="preserve">.). </w:t>
      </w:r>
      <w:r w:rsidRPr="00715B00">
        <w:rPr>
          <w:i/>
          <w:iCs/>
        </w:rPr>
        <w:t xml:space="preserve">Nitro — </w:t>
      </w:r>
      <w:proofErr w:type="spellStart"/>
      <w:r w:rsidRPr="00715B00">
        <w:rPr>
          <w:i/>
          <w:iCs/>
        </w:rPr>
        <w:t>Unlock</w:t>
      </w:r>
      <w:proofErr w:type="spellEnd"/>
      <w:r w:rsidRPr="00715B00">
        <w:rPr>
          <w:i/>
          <w:iCs/>
        </w:rPr>
        <w:t xml:space="preserve"> a </w:t>
      </w:r>
      <w:proofErr w:type="spellStart"/>
      <w:r w:rsidRPr="00715B00">
        <w:rPr>
          <w:i/>
          <w:iCs/>
        </w:rPr>
        <w:t>world</w:t>
      </w:r>
      <w:proofErr w:type="spellEnd"/>
      <w:r w:rsidRPr="00715B00">
        <w:rPr>
          <w:i/>
          <w:iCs/>
        </w:rPr>
        <w:t xml:space="preserve"> </w:t>
      </w:r>
      <w:proofErr w:type="spellStart"/>
      <w:r w:rsidRPr="00715B00">
        <w:rPr>
          <w:i/>
          <w:iCs/>
        </w:rPr>
        <w:t>of</w:t>
      </w:r>
      <w:proofErr w:type="spellEnd"/>
      <w:r w:rsidRPr="00715B00">
        <w:rPr>
          <w:i/>
          <w:iCs/>
        </w:rPr>
        <w:t xml:space="preserve"> </w:t>
      </w:r>
      <w:proofErr w:type="spellStart"/>
      <w:r w:rsidRPr="00715B00">
        <w:rPr>
          <w:i/>
          <w:iCs/>
        </w:rPr>
        <w:t>perks</w:t>
      </w:r>
      <w:proofErr w:type="spellEnd"/>
      <w:r w:rsidRPr="00715B00">
        <w:rPr>
          <w:i/>
          <w:iCs/>
        </w:rPr>
        <w:t xml:space="preserve"> </w:t>
      </w:r>
      <w:proofErr w:type="spellStart"/>
      <w:r w:rsidRPr="00715B00">
        <w:rPr>
          <w:i/>
          <w:iCs/>
        </w:rPr>
        <w:t>with</w:t>
      </w:r>
      <w:proofErr w:type="spellEnd"/>
      <w:r w:rsidRPr="00715B00">
        <w:rPr>
          <w:i/>
          <w:iCs/>
        </w:rPr>
        <w:t xml:space="preserve"> Nitro.</w:t>
      </w:r>
      <w:r w:rsidRPr="00715B00">
        <w:t xml:space="preserve"> https://discord.com/nitro</w:t>
      </w:r>
    </w:p>
    <w:p w14:paraId="08D983CA" w14:textId="77777777" w:rsidR="005D3E90" w:rsidRDefault="005D3E90" w:rsidP="00417C2A">
      <w:pPr>
        <w:pStyle w:val="Seznamliteratury"/>
        <w:ind w:left="708" w:hanging="708"/>
      </w:pPr>
      <w:proofErr w:type="spellStart"/>
      <w:r w:rsidRPr="00417C2A">
        <w:t>Horaczek</w:t>
      </w:r>
      <w:proofErr w:type="spellEnd"/>
      <w:r w:rsidRPr="00417C2A">
        <w:t xml:space="preserve">, S. (2021, </w:t>
      </w:r>
      <w:proofErr w:type="spellStart"/>
      <w:r w:rsidRPr="00417C2A">
        <w:t>March</w:t>
      </w:r>
      <w:proofErr w:type="spellEnd"/>
      <w:r w:rsidRPr="00417C2A">
        <w:t xml:space="preserve"> 26). </w:t>
      </w:r>
      <w:proofErr w:type="spellStart"/>
      <w:r w:rsidRPr="00417C2A">
        <w:rPr>
          <w:i/>
          <w:iCs/>
        </w:rPr>
        <w:t>Why</w:t>
      </w:r>
      <w:proofErr w:type="spellEnd"/>
      <w:r w:rsidRPr="00417C2A">
        <w:rPr>
          <w:i/>
          <w:iCs/>
        </w:rPr>
        <w:t xml:space="preserve"> </w:t>
      </w:r>
      <w:proofErr w:type="spellStart"/>
      <w:r w:rsidRPr="00417C2A">
        <w:rPr>
          <w:i/>
          <w:iCs/>
        </w:rPr>
        <w:t>you</w:t>
      </w:r>
      <w:proofErr w:type="spellEnd"/>
      <w:r w:rsidRPr="00417C2A">
        <w:rPr>
          <w:i/>
          <w:iCs/>
        </w:rPr>
        <w:t xml:space="preserve"> </w:t>
      </w:r>
      <w:proofErr w:type="spellStart"/>
      <w:r w:rsidRPr="00417C2A">
        <w:rPr>
          <w:i/>
          <w:iCs/>
        </w:rPr>
        <w:t>should</w:t>
      </w:r>
      <w:proofErr w:type="spellEnd"/>
      <w:r w:rsidRPr="00417C2A">
        <w:rPr>
          <w:i/>
          <w:iCs/>
        </w:rPr>
        <w:t xml:space="preserve"> use </w:t>
      </w:r>
      <w:proofErr w:type="spellStart"/>
      <w:r w:rsidRPr="00417C2A">
        <w:rPr>
          <w:i/>
          <w:iCs/>
        </w:rPr>
        <w:t>Discord</w:t>
      </w:r>
      <w:proofErr w:type="spellEnd"/>
      <w:r w:rsidRPr="00417C2A">
        <w:rPr>
          <w:i/>
          <w:iCs/>
        </w:rPr>
        <w:t xml:space="preserve"> (</w:t>
      </w:r>
      <w:proofErr w:type="spellStart"/>
      <w:r w:rsidRPr="00417C2A">
        <w:rPr>
          <w:i/>
          <w:iCs/>
        </w:rPr>
        <w:t>even</w:t>
      </w:r>
      <w:proofErr w:type="spellEnd"/>
      <w:r w:rsidRPr="00417C2A">
        <w:rPr>
          <w:i/>
          <w:iCs/>
        </w:rPr>
        <w:t xml:space="preserve"> </w:t>
      </w:r>
      <w:proofErr w:type="spellStart"/>
      <w:r w:rsidRPr="00417C2A">
        <w:rPr>
          <w:i/>
          <w:iCs/>
        </w:rPr>
        <w:t>if</w:t>
      </w:r>
      <w:proofErr w:type="spellEnd"/>
      <w:r w:rsidRPr="00417C2A">
        <w:rPr>
          <w:i/>
          <w:iCs/>
        </w:rPr>
        <w:t xml:space="preserve"> </w:t>
      </w:r>
      <w:proofErr w:type="spellStart"/>
      <w:r w:rsidRPr="00417C2A">
        <w:rPr>
          <w:i/>
          <w:iCs/>
        </w:rPr>
        <w:t>you're</w:t>
      </w:r>
      <w:proofErr w:type="spellEnd"/>
      <w:r w:rsidRPr="00417C2A">
        <w:rPr>
          <w:i/>
          <w:iCs/>
        </w:rPr>
        <w:t xml:space="preserve"> not a </w:t>
      </w:r>
      <w:proofErr w:type="spellStart"/>
      <w:r w:rsidRPr="00417C2A">
        <w:rPr>
          <w:i/>
          <w:iCs/>
        </w:rPr>
        <w:t>gamer</w:t>
      </w:r>
      <w:proofErr w:type="spellEnd"/>
      <w:r w:rsidRPr="00417C2A">
        <w:rPr>
          <w:i/>
          <w:iCs/>
        </w:rPr>
        <w:t>)</w:t>
      </w:r>
      <w:r w:rsidRPr="00417C2A">
        <w:t xml:space="preserve">. </w:t>
      </w:r>
      <w:proofErr w:type="spellStart"/>
      <w:r w:rsidRPr="00417C2A">
        <w:t>Popular</w:t>
      </w:r>
      <w:proofErr w:type="spellEnd"/>
      <w:r w:rsidRPr="00417C2A">
        <w:t xml:space="preserve"> Science. </w:t>
      </w:r>
      <w:r w:rsidRPr="00715B00">
        <w:t>https://www.popsci.com/diy/introduction-discord-chat/</w:t>
      </w:r>
    </w:p>
    <w:p w14:paraId="1BA1A2D1" w14:textId="77777777" w:rsidR="005D3E90" w:rsidRDefault="005D3E90" w:rsidP="00417C2A">
      <w:pPr>
        <w:pStyle w:val="Seznamliteratury"/>
        <w:ind w:left="708" w:hanging="708"/>
      </w:pPr>
      <w:r w:rsidRPr="00715B00">
        <w:t xml:space="preserve">Minor, J. (2024, </w:t>
      </w:r>
      <w:proofErr w:type="spellStart"/>
      <w:r w:rsidRPr="00715B00">
        <w:t>March</w:t>
      </w:r>
      <w:proofErr w:type="spellEnd"/>
      <w:r w:rsidRPr="00715B00">
        <w:t xml:space="preserve"> 13). </w:t>
      </w:r>
      <w:proofErr w:type="spellStart"/>
      <w:r w:rsidRPr="00715B00">
        <w:rPr>
          <w:i/>
          <w:iCs/>
        </w:rPr>
        <w:t>What</w:t>
      </w:r>
      <w:proofErr w:type="spellEnd"/>
      <w:r w:rsidRPr="00715B00">
        <w:rPr>
          <w:i/>
          <w:iCs/>
        </w:rPr>
        <w:t xml:space="preserve"> </w:t>
      </w:r>
      <w:proofErr w:type="spellStart"/>
      <w:r w:rsidRPr="00715B00">
        <w:rPr>
          <w:i/>
          <w:iCs/>
        </w:rPr>
        <w:t>Is</w:t>
      </w:r>
      <w:proofErr w:type="spellEnd"/>
      <w:r w:rsidRPr="00715B00">
        <w:rPr>
          <w:i/>
          <w:iCs/>
        </w:rPr>
        <w:t xml:space="preserve"> </w:t>
      </w:r>
      <w:proofErr w:type="spellStart"/>
      <w:r w:rsidRPr="00715B00">
        <w:rPr>
          <w:i/>
          <w:iCs/>
        </w:rPr>
        <w:t>Discord</w:t>
      </w:r>
      <w:proofErr w:type="spellEnd"/>
      <w:r w:rsidRPr="00715B00">
        <w:rPr>
          <w:i/>
          <w:iCs/>
        </w:rPr>
        <w:t xml:space="preserve"> and </w:t>
      </w:r>
      <w:proofErr w:type="spellStart"/>
      <w:r w:rsidRPr="00715B00">
        <w:rPr>
          <w:i/>
          <w:iCs/>
        </w:rPr>
        <w:t>How</w:t>
      </w:r>
      <w:proofErr w:type="spellEnd"/>
      <w:r w:rsidRPr="00715B00">
        <w:rPr>
          <w:i/>
          <w:iCs/>
        </w:rPr>
        <w:t xml:space="preserve"> Do </w:t>
      </w:r>
      <w:proofErr w:type="spellStart"/>
      <w:r w:rsidRPr="00715B00">
        <w:rPr>
          <w:i/>
          <w:iCs/>
        </w:rPr>
        <w:t>You</w:t>
      </w:r>
      <w:proofErr w:type="spellEnd"/>
      <w:r w:rsidRPr="00715B00">
        <w:rPr>
          <w:i/>
          <w:iCs/>
        </w:rPr>
        <w:t xml:space="preserve"> Use It?</w:t>
      </w:r>
      <w:r w:rsidRPr="00715B00">
        <w:t xml:space="preserve"> </w:t>
      </w:r>
      <w:proofErr w:type="spellStart"/>
      <w:r w:rsidRPr="00715B00">
        <w:t>PCMag</w:t>
      </w:r>
      <w:proofErr w:type="spellEnd"/>
      <w:r w:rsidRPr="00715B00">
        <w:t>. https://www.pcmag.com/explainers/what-is-discord-and-how-do-you-use-it</w:t>
      </w:r>
    </w:p>
    <w:p w14:paraId="22EFFBE0" w14:textId="77777777" w:rsidR="005D3E90" w:rsidRDefault="005D3E90" w:rsidP="00B624C1">
      <w:pPr>
        <w:pStyle w:val="Seznamliteratury"/>
        <w:ind w:left="708" w:hanging="708"/>
      </w:pPr>
      <w:proofErr w:type="spellStart"/>
      <w:r w:rsidRPr="00417C2A">
        <w:t>Parmar</w:t>
      </w:r>
      <w:proofErr w:type="spellEnd"/>
      <w:r w:rsidRPr="00417C2A">
        <w:t xml:space="preserve">, M. (2020, </w:t>
      </w:r>
      <w:proofErr w:type="spellStart"/>
      <w:r w:rsidRPr="00417C2A">
        <w:t>October</w:t>
      </w:r>
      <w:proofErr w:type="spellEnd"/>
      <w:r w:rsidRPr="00417C2A">
        <w:t xml:space="preserve"> 30). </w:t>
      </w:r>
      <w:proofErr w:type="spellStart"/>
      <w:r w:rsidRPr="00417C2A">
        <w:rPr>
          <w:i/>
          <w:iCs/>
        </w:rPr>
        <w:t>Our</w:t>
      </w:r>
      <w:proofErr w:type="spellEnd"/>
      <w:r w:rsidRPr="00417C2A">
        <w:rPr>
          <w:i/>
          <w:iCs/>
        </w:rPr>
        <w:t xml:space="preserve"> </w:t>
      </w:r>
      <w:proofErr w:type="spellStart"/>
      <w:r w:rsidRPr="00417C2A">
        <w:rPr>
          <w:i/>
          <w:iCs/>
        </w:rPr>
        <w:t>first</w:t>
      </w:r>
      <w:proofErr w:type="spellEnd"/>
      <w:r w:rsidRPr="00417C2A">
        <w:rPr>
          <w:i/>
          <w:iCs/>
        </w:rPr>
        <w:t xml:space="preserve"> </w:t>
      </w:r>
      <w:proofErr w:type="spellStart"/>
      <w:r w:rsidRPr="00417C2A">
        <w:rPr>
          <w:i/>
          <w:iCs/>
        </w:rPr>
        <w:t>look</w:t>
      </w:r>
      <w:proofErr w:type="spellEnd"/>
      <w:r w:rsidRPr="00417C2A">
        <w:rPr>
          <w:i/>
          <w:iCs/>
        </w:rPr>
        <w:t xml:space="preserve"> </w:t>
      </w:r>
      <w:proofErr w:type="spellStart"/>
      <w:r w:rsidRPr="00417C2A">
        <w:rPr>
          <w:i/>
          <w:iCs/>
        </w:rPr>
        <w:t>at</w:t>
      </w:r>
      <w:proofErr w:type="spellEnd"/>
      <w:r w:rsidRPr="00417C2A">
        <w:rPr>
          <w:i/>
          <w:iCs/>
        </w:rPr>
        <w:t xml:space="preserve"> Microsoft Teams web </w:t>
      </w:r>
      <w:proofErr w:type="spellStart"/>
      <w:r w:rsidRPr="00417C2A">
        <w:rPr>
          <w:i/>
          <w:iCs/>
        </w:rPr>
        <w:t>Fluent</w:t>
      </w:r>
      <w:proofErr w:type="spellEnd"/>
      <w:r w:rsidRPr="00417C2A">
        <w:rPr>
          <w:i/>
          <w:iCs/>
        </w:rPr>
        <w:t xml:space="preserve"> Design.</w:t>
      </w:r>
      <w:r w:rsidRPr="00417C2A">
        <w:t xml:space="preserve"> Windows </w:t>
      </w:r>
      <w:proofErr w:type="spellStart"/>
      <w:r w:rsidRPr="00417C2A">
        <w:t>Latest</w:t>
      </w:r>
      <w:proofErr w:type="spellEnd"/>
      <w:r w:rsidRPr="00417C2A">
        <w:t>. https://www.windowslatest.com/2020/10/30/our-first-look-at-microsoft-teams-web-fluent-design/</w:t>
      </w:r>
    </w:p>
    <w:sectPr w:rsidR="005D3E90"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25D25" w14:textId="77777777" w:rsidR="00DC2A38" w:rsidRDefault="00DC2A38" w:rsidP="002D35A4">
      <w:pPr>
        <w:spacing w:after="0" w:line="240" w:lineRule="auto"/>
      </w:pPr>
      <w:r>
        <w:separator/>
      </w:r>
    </w:p>
  </w:endnote>
  <w:endnote w:type="continuationSeparator" w:id="0">
    <w:p w14:paraId="7902C7FF" w14:textId="77777777" w:rsidR="00DC2A38" w:rsidRDefault="00DC2A38" w:rsidP="002D35A4">
      <w:pPr>
        <w:spacing w:after="0" w:line="240" w:lineRule="auto"/>
      </w:pPr>
      <w:r>
        <w:continuationSeparator/>
      </w:r>
    </w:p>
  </w:endnote>
  <w:endnote w:type="continuationNotice" w:id="1">
    <w:p w14:paraId="1EE7F23C" w14:textId="77777777" w:rsidR="00DC2A38" w:rsidRDefault="00DC2A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1547" w14:textId="77777777" w:rsidR="00373F22" w:rsidRDefault="00373F22" w:rsidP="00ED5819">
    <w:pPr>
      <w:pStyle w:val="Zpa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491D4" w14:textId="77777777" w:rsidR="00373F22" w:rsidRDefault="00373F22" w:rsidP="00ED5819">
    <w:pPr>
      <w:pStyle w:val="Zpa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18F3C" w14:textId="77777777" w:rsidR="008F31B4" w:rsidRDefault="008F31B4" w:rsidP="00ED5819">
    <w:pPr>
      <w:pStyle w:val="Zpat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0F50" w14:textId="77777777" w:rsidR="00373F22" w:rsidRPr="005D11AB" w:rsidRDefault="00373F22" w:rsidP="005D11A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D3D6B" w14:textId="77777777" w:rsidR="00DC2A38" w:rsidRDefault="00DC2A38" w:rsidP="002D35A4">
      <w:pPr>
        <w:spacing w:after="0" w:line="240" w:lineRule="auto"/>
      </w:pPr>
      <w:r>
        <w:separator/>
      </w:r>
    </w:p>
  </w:footnote>
  <w:footnote w:type="continuationSeparator" w:id="0">
    <w:p w14:paraId="12B97940" w14:textId="77777777" w:rsidR="00DC2A38" w:rsidRDefault="00DC2A38" w:rsidP="002D35A4">
      <w:pPr>
        <w:spacing w:after="0" w:line="240" w:lineRule="auto"/>
      </w:pPr>
      <w:r>
        <w:continuationSeparator/>
      </w:r>
    </w:p>
  </w:footnote>
  <w:footnote w:type="continuationNotice" w:id="1">
    <w:p w14:paraId="2A5DB24E" w14:textId="77777777" w:rsidR="00DC2A38" w:rsidRDefault="00DC2A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DA130" w14:textId="77777777" w:rsidR="00373F22" w:rsidRPr="006A5502" w:rsidRDefault="00373F22">
    <w:pPr>
      <w:pStyle w:val="Zhlav"/>
      <w:rPr>
        <w:i/>
      </w:rPr>
    </w:pPr>
    <w:r w:rsidRPr="00D67EFE">
      <w:rPr>
        <w:i/>
      </w:rPr>
      <w:tab/>
    </w:r>
    <w:r w:rsidRPr="00D67EFE">
      <w:rPr>
        <w:i/>
        <w:color w:val="808080" w:themeColor="background1" w:themeShade="80"/>
      </w:rPr>
      <w:t>Vysoká škola polytechnická Jihlava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CA1"/>
    <w:multiLevelType w:val="hybridMultilevel"/>
    <w:tmpl w:val="33688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2AE"/>
    <w:multiLevelType w:val="hybridMultilevel"/>
    <w:tmpl w:val="6CD83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71BF3"/>
    <w:multiLevelType w:val="hybridMultilevel"/>
    <w:tmpl w:val="E56032BA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0DC5"/>
    <w:multiLevelType w:val="multilevel"/>
    <w:tmpl w:val="70642D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4" w:hanging="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B02097C"/>
    <w:multiLevelType w:val="hybridMultilevel"/>
    <w:tmpl w:val="0624F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C79D6"/>
    <w:multiLevelType w:val="hybridMultilevel"/>
    <w:tmpl w:val="B94E8D80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546C6"/>
    <w:multiLevelType w:val="hybridMultilevel"/>
    <w:tmpl w:val="1A267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36B9A"/>
    <w:multiLevelType w:val="hybridMultilevel"/>
    <w:tmpl w:val="8F3C8A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31792"/>
    <w:multiLevelType w:val="hybridMultilevel"/>
    <w:tmpl w:val="0405001D"/>
    <w:lvl w:ilvl="0" w:tplc="16E4A1BE">
      <w:start w:val="1"/>
      <w:numFmt w:val="decimal"/>
      <w:lvlText w:val="%1)"/>
      <w:lvlJc w:val="left"/>
      <w:pPr>
        <w:ind w:left="360" w:hanging="360"/>
      </w:pPr>
    </w:lvl>
    <w:lvl w:ilvl="1" w:tplc="7AEE7F84">
      <w:start w:val="1"/>
      <w:numFmt w:val="lowerLetter"/>
      <w:lvlText w:val="%2)"/>
      <w:lvlJc w:val="left"/>
      <w:pPr>
        <w:ind w:left="720" w:hanging="360"/>
      </w:pPr>
    </w:lvl>
    <w:lvl w:ilvl="2" w:tplc="5BE4B1EE">
      <w:start w:val="1"/>
      <w:numFmt w:val="lowerRoman"/>
      <w:lvlText w:val="%3)"/>
      <w:lvlJc w:val="left"/>
      <w:pPr>
        <w:ind w:left="1080" w:hanging="360"/>
      </w:pPr>
    </w:lvl>
    <w:lvl w:ilvl="3" w:tplc="99864766">
      <w:start w:val="1"/>
      <w:numFmt w:val="decimal"/>
      <w:lvlText w:val="(%4)"/>
      <w:lvlJc w:val="left"/>
      <w:pPr>
        <w:ind w:left="1440" w:hanging="360"/>
      </w:pPr>
    </w:lvl>
    <w:lvl w:ilvl="4" w:tplc="AA40C512">
      <w:start w:val="1"/>
      <w:numFmt w:val="lowerLetter"/>
      <w:lvlText w:val="(%5)"/>
      <w:lvlJc w:val="left"/>
      <w:pPr>
        <w:ind w:left="1800" w:hanging="360"/>
      </w:pPr>
    </w:lvl>
    <w:lvl w:ilvl="5" w:tplc="BF9AF778">
      <w:start w:val="1"/>
      <w:numFmt w:val="lowerRoman"/>
      <w:lvlText w:val="(%6)"/>
      <w:lvlJc w:val="left"/>
      <w:pPr>
        <w:ind w:left="2160" w:hanging="360"/>
      </w:pPr>
    </w:lvl>
    <w:lvl w:ilvl="6" w:tplc="6B5289B0">
      <w:start w:val="1"/>
      <w:numFmt w:val="decimal"/>
      <w:lvlText w:val="%7."/>
      <w:lvlJc w:val="left"/>
      <w:pPr>
        <w:ind w:left="2520" w:hanging="360"/>
      </w:pPr>
    </w:lvl>
    <w:lvl w:ilvl="7" w:tplc="CBAC215E">
      <w:start w:val="1"/>
      <w:numFmt w:val="lowerLetter"/>
      <w:lvlText w:val="%8."/>
      <w:lvlJc w:val="left"/>
      <w:pPr>
        <w:ind w:left="2880" w:hanging="360"/>
      </w:pPr>
    </w:lvl>
    <w:lvl w:ilvl="8" w:tplc="716CE0F6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B96E15"/>
    <w:multiLevelType w:val="hybridMultilevel"/>
    <w:tmpl w:val="E3DAD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12EE2"/>
    <w:multiLevelType w:val="hybridMultilevel"/>
    <w:tmpl w:val="B394B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E634F"/>
    <w:multiLevelType w:val="multilevel"/>
    <w:tmpl w:val="090672B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387228FC"/>
    <w:multiLevelType w:val="hybridMultilevel"/>
    <w:tmpl w:val="9BB891CC"/>
    <w:lvl w:ilvl="0" w:tplc="7F2A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469894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C1854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27ECF6C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7AF471C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10EEBBF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E68C326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0AE8292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452A25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B5F5F7D"/>
    <w:multiLevelType w:val="multilevel"/>
    <w:tmpl w:val="F9142A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6E509FF"/>
    <w:multiLevelType w:val="hybridMultilevel"/>
    <w:tmpl w:val="16E6C92C"/>
    <w:lvl w:ilvl="0" w:tplc="63C63928">
      <w:start w:val="1"/>
      <w:numFmt w:val="upperRoman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 w:tplc="08E6CB66">
      <w:start w:val="1"/>
      <w:numFmt w:val="upperLetter"/>
      <w:lvlText w:val="%2."/>
      <w:lvlJc w:val="left"/>
      <w:pPr>
        <w:tabs>
          <w:tab w:val="num" w:pos="907"/>
        </w:tabs>
        <w:ind w:left="454" w:firstLine="0"/>
      </w:pPr>
      <w:rPr>
        <w:rFonts w:hint="default"/>
      </w:rPr>
    </w:lvl>
    <w:lvl w:ilvl="2" w:tplc="A0961A92">
      <w:start w:val="1"/>
      <w:numFmt w:val="decimal"/>
      <w:lvlText w:val="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 w:tplc="BE8EEA38">
      <w:start w:val="1"/>
      <w:numFmt w:val="lowerLetter"/>
      <w:lvlText w:val="%4)"/>
      <w:lvlJc w:val="left"/>
      <w:pPr>
        <w:tabs>
          <w:tab w:val="num" w:pos="1701"/>
        </w:tabs>
        <w:ind w:left="1361" w:firstLine="0"/>
      </w:pPr>
      <w:rPr>
        <w:rFonts w:hint="default"/>
      </w:rPr>
    </w:lvl>
    <w:lvl w:ilvl="4" w:tplc="F6AE2D36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 w:tplc="D5222166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 w:tplc="888A77C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 w:tplc="64708564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 w:tplc="B38CB54A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5" w15:restartNumberingAfterBreak="0">
    <w:nsid w:val="4C0F14F5"/>
    <w:multiLevelType w:val="hybridMultilevel"/>
    <w:tmpl w:val="5A12B6E6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167291"/>
    <w:multiLevelType w:val="multilevel"/>
    <w:tmpl w:val="8CFC3FC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57649DC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E2B5BFA"/>
    <w:multiLevelType w:val="hybridMultilevel"/>
    <w:tmpl w:val="8EEED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F248F"/>
    <w:multiLevelType w:val="hybridMultilevel"/>
    <w:tmpl w:val="04050021"/>
    <w:lvl w:ilvl="0" w:tplc="4814802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A1622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D9540DF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72E55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765640C2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CB96C054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E782E9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06AC3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34A85D76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10C5558"/>
    <w:multiLevelType w:val="hybridMultilevel"/>
    <w:tmpl w:val="BD840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D42460"/>
    <w:multiLevelType w:val="hybridMultilevel"/>
    <w:tmpl w:val="8CFC3FCC"/>
    <w:lvl w:ilvl="0" w:tplc="6A0477EE">
      <w:start w:val="1"/>
      <w:numFmt w:val="decimal"/>
      <w:lvlText w:val="%1)"/>
      <w:lvlJc w:val="left"/>
      <w:pPr>
        <w:ind w:left="360" w:hanging="360"/>
      </w:pPr>
    </w:lvl>
    <w:lvl w:ilvl="1" w:tplc="88F6B9D2">
      <w:start w:val="1"/>
      <w:numFmt w:val="lowerLetter"/>
      <w:lvlText w:val="%2)"/>
      <w:lvlJc w:val="left"/>
      <w:pPr>
        <w:ind w:left="720" w:hanging="360"/>
      </w:pPr>
    </w:lvl>
    <w:lvl w:ilvl="2" w:tplc="54603B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D2A00420">
      <w:start w:val="1"/>
      <w:numFmt w:val="decimal"/>
      <w:lvlText w:val="(%4)"/>
      <w:lvlJc w:val="left"/>
      <w:pPr>
        <w:ind w:left="1440" w:hanging="360"/>
      </w:pPr>
    </w:lvl>
    <w:lvl w:ilvl="4" w:tplc="8F2E80A4">
      <w:start w:val="1"/>
      <w:numFmt w:val="lowerLetter"/>
      <w:lvlText w:val="(%5)"/>
      <w:lvlJc w:val="left"/>
      <w:pPr>
        <w:ind w:left="1800" w:hanging="360"/>
      </w:pPr>
    </w:lvl>
    <w:lvl w:ilvl="5" w:tplc="B2284BD2">
      <w:start w:val="1"/>
      <w:numFmt w:val="lowerRoman"/>
      <w:lvlText w:val="(%6)"/>
      <w:lvlJc w:val="left"/>
      <w:pPr>
        <w:ind w:left="2160" w:hanging="360"/>
      </w:pPr>
    </w:lvl>
    <w:lvl w:ilvl="6" w:tplc="0DB4353C">
      <w:start w:val="1"/>
      <w:numFmt w:val="decimal"/>
      <w:lvlText w:val="%7."/>
      <w:lvlJc w:val="left"/>
      <w:pPr>
        <w:ind w:left="2520" w:hanging="360"/>
      </w:pPr>
    </w:lvl>
    <w:lvl w:ilvl="7" w:tplc="BB761CBC">
      <w:start w:val="1"/>
      <w:numFmt w:val="lowerLetter"/>
      <w:lvlText w:val="%8."/>
      <w:lvlJc w:val="left"/>
      <w:pPr>
        <w:ind w:left="2880" w:hanging="360"/>
      </w:pPr>
    </w:lvl>
    <w:lvl w:ilvl="8" w:tplc="A45AAC54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C497107"/>
    <w:multiLevelType w:val="hybridMultilevel"/>
    <w:tmpl w:val="EB7A4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E5475"/>
    <w:multiLevelType w:val="hybridMultilevel"/>
    <w:tmpl w:val="C0806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750EB"/>
    <w:multiLevelType w:val="hybridMultilevel"/>
    <w:tmpl w:val="0D6AF1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4B5D5C"/>
    <w:multiLevelType w:val="hybridMultilevel"/>
    <w:tmpl w:val="1B747722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F7268C"/>
    <w:multiLevelType w:val="hybridMultilevel"/>
    <w:tmpl w:val="09D0B6A0"/>
    <w:lvl w:ilvl="0" w:tplc="3BBCE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6D0E59"/>
    <w:multiLevelType w:val="hybridMultilevel"/>
    <w:tmpl w:val="5720D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907162">
    <w:abstractNumId w:val="10"/>
  </w:num>
  <w:num w:numId="2" w16cid:durableId="1637102847">
    <w:abstractNumId w:val="6"/>
  </w:num>
  <w:num w:numId="3" w16cid:durableId="63066598">
    <w:abstractNumId w:val="17"/>
  </w:num>
  <w:num w:numId="4" w16cid:durableId="1656252159">
    <w:abstractNumId w:val="24"/>
  </w:num>
  <w:num w:numId="5" w16cid:durableId="722870430">
    <w:abstractNumId w:val="23"/>
  </w:num>
  <w:num w:numId="6" w16cid:durableId="1157769162">
    <w:abstractNumId w:val="20"/>
  </w:num>
  <w:num w:numId="7" w16cid:durableId="646974302">
    <w:abstractNumId w:val="14"/>
  </w:num>
  <w:num w:numId="8" w16cid:durableId="387999634">
    <w:abstractNumId w:val="3"/>
  </w:num>
  <w:num w:numId="9" w16cid:durableId="334845014">
    <w:abstractNumId w:val="0"/>
  </w:num>
  <w:num w:numId="10" w16cid:durableId="1335960034">
    <w:abstractNumId w:val="25"/>
  </w:num>
  <w:num w:numId="11" w16cid:durableId="1103959081">
    <w:abstractNumId w:val="13"/>
  </w:num>
  <w:num w:numId="12" w16cid:durableId="171917541">
    <w:abstractNumId w:val="8"/>
  </w:num>
  <w:num w:numId="13" w16cid:durableId="702025998">
    <w:abstractNumId w:val="19"/>
  </w:num>
  <w:num w:numId="14" w16cid:durableId="1707363774">
    <w:abstractNumId w:val="12"/>
  </w:num>
  <w:num w:numId="15" w16cid:durableId="860977653">
    <w:abstractNumId w:val="21"/>
  </w:num>
  <w:num w:numId="16" w16cid:durableId="1141269755">
    <w:abstractNumId w:val="16"/>
  </w:num>
  <w:num w:numId="17" w16cid:durableId="1990673208">
    <w:abstractNumId w:val="22"/>
  </w:num>
  <w:num w:numId="18" w16cid:durableId="962418775">
    <w:abstractNumId w:val="27"/>
  </w:num>
  <w:num w:numId="19" w16cid:durableId="687760837">
    <w:abstractNumId w:val="4"/>
  </w:num>
  <w:num w:numId="20" w16cid:durableId="1927105168">
    <w:abstractNumId w:val="1"/>
  </w:num>
  <w:num w:numId="21" w16cid:durableId="530384244">
    <w:abstractNumId w:val="9"/>
  </w:num>
  <w:num w:numId="22" w16cid:durableId="2138403260">
    <w:abstractNumId w:val="26"/>
  </w:num>
  <w:num w:numId="23" w16cid:durableId="1384251828">
    <w:abstractNumId w:val="11"/>
  </w:num>
  <w:num w:numId="24" w16cid:durableId="1444957585">
    <w:abstractNumId w:val="7"/>
  </w:num>
  <w:num w:numId="25" w16cid:durableId="1582329963">
    <w:abstractNumId w:val="5"/>
  </w:num>
  <w:num w:numId="26" w16cid:durableId="1436437036">
    <w:abstractNumId w:val="2"/>
  </w:num>
  <w:num w:numId="27" w16cid:durableId="768039163">
    <w:abstractNumId w:val="15"/>
  </w:num>
  <w:num w:numId="28" w16cid:durableId="20463671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0F"/>
    <w:rsid w:val="00007AA1"/>
    <w:rsid w:val="00023C6D"/>
    <w:rsid w:val="00027E7C"/>
    <w:rsid w:val="00035A3F"/>
    <w:rsid w:val="000573F5"/>
    <w:rsid w:val="000903CB"/>
    <w:rsid w:val="000A1ED5"/>
    <w:rsid w:val="000B7754"/>
    <w:rsid w:val="000C610C"/>
    <w:rsid w:val="000D372D"/>
    <w:rsid w:val="000D65E1"/>
    <w:rsid w:val="0010451C"/>
    <w:rsid w:val="00107A62"/>
    <w:rsid w:val="00135799"/>
    <w:rsid w:val="00140867"/>
    <w:rsid w:val="00154785"/>
    <w:rsid w:val="001877B5"/>
    <w:rsid w:val="00187F19"/>
    <w:rsid w:val="001B42AD"/>
    <w:rsid w:val="001B654B"/>
    <w:rsid w:val="001B67E3"/>
    <w:rsid w:val="001B7BF8"/>
    <w:rsid w:val="001C11E3"/>
    <w:rsid w:val="001D2FF8"/>
    <w:rsid w:val="00201EF0"/>
    <w:rsid w:val="00234860"/>
    <w:rsid w:val="00274AE7"/>
    <w:rsid w:val="00277EB2"/>
    <w:rsid w:val="002841A4"/>
    <w:rsid w:val="00284C99"/>
    <w:rsid w:val="0029242B"/>
    <w:rsid w:val="00292FBF"/>
    <w:rsid w:val="002A5CC1"/>
    <w:rsid w:val="002A6AFD"/>
    <w:rsid w:val="002C45E1"/>
    <w:rsid w:val="002D0850"/>
    <w:rsid w:val="002D1C80"/>
    <w:rsid w:val="002D3140"/>
    <w:rsid w:val="002D35A4"/>
    <w:rsid w:val="002D5157"/>
    <w:rsid w:val="00302F3B"/>
    <w:rsid w:val="003319AB"/>
    <w:rsid w:val="003478A2"/>
    <w:rsid w:val="00347C61"/>
    <w:rsid w:val="00350F46"/>
    <w:rsid w:val="003510F9"/>
    <w:rsid w:val="00373F22"/>
    <w:rsid w:val="003767A8"/>
    <w:rsid w:val="003949A4"/>
    <w:rsid w:val="00396910"/>
    <w:rsid w:val="003A1A8E"/>
    <w:rsid w:val="003A32BA"/>
    <w:rsid w:val="003B1F16"/>
    <w:rsid w:val="003C2096"/>
    <w:rsid w:val="003D34AD"/>
    <w:rsid w:val="003E2966"/>
    <w:rsid w:val="003E2AE2"/>
    <w:rsid w:val="00410E5C"/>
    <w:rsid w:val="00417C2A"/>
    <w:rsid w:val="00422D8F"/>
    <w:rsid w:val="004320C2"/>
    <w:rsid w:val="00444F3D"/>
    <w:rsid w:val="004509D5"/>
    <w:rsid w:val="00462483"/>
    <w:rsid w:val="00462DC8"/>
    <w:rsid w:val="0048420F"/>
    <w:rsid w:val="00487F85"/>
    <w:rsid w:val="004A5A48"/>
    <w:rsid w:val="004A614B"/>
    <w:rsid w:val="004A6904"/>
    <w:rsid w:val="004C036B"/>
    <w:rsid w:val="004C09A9"/>
    <w:rsid w:val="004D1C11"/>
    <w:rsid w:val="004D393D"/>
    <w:rsid w:val="004D4058"/>
    <w:rsid w:val="004F11B0"/>
    <w:rsid w:val="00501DBA"/>
    <w:rsid w:val="00522145"/>
    <w:rsid w:val="00527E03"/>
    <w:rsid w:val="00533F41"/>
    <w:rsid w:val="00557E52"/>
    <w:rsid w:val="00585DC5"/>
    <w:rsid w:val="005A45E8"/>
    <w:rsid w:val="005B4ADD"/>
    <w:rsid w:val="005C35C6"/>
    <w:rsid w:val="005D11AB"/>
    <w:rsid w:val="005D3E90"/>
    <w:rsid w:val="005D4C68"/>
    <w:rsid w:val="005D55CE"/>
    <w:rsid w:val="00614A4C"/>
    <w:rsid w:val="006215B7"/>
    <w:rsid w:val="006247FA"/>
    <w:rsid w:val="00631FBB"/>
    <w:rsid w:val="00634DFC"/>
    <w:rsid w:val="00634E3C"/>
    <w:rsid w:val="006369F4"/>
    <w:rsid w:val="0067695F"/>
    <w:rsid w:val="00676AE3"/>
    <w:rsid w:val="006804AA"/>
    <w:rsid w:val="006835E3"/>
    <w:rsid w:val="0069293D"/>
    <w:rsid w:val="00694719"/>
    <w:rsid w:val="0069720A"/>
    <w:rsid w:val="006A1470"/>
    <w:rsid w:val="006A5502"/>
    <w:rsid w:val="006B4C1A"/>
    <w:rsid w:val="006C65F2"/>
    <w:rsid w:val="006E1EBB"/>
    <w:rsid w:val="0070443D"/>
    <w:rsid w:val="00711477"/>
    <w:rsid w:val="00715B00"/>
    <w:rsid w:val="0072015E"/>
    <w:rsid w:val="007237D1"/>
    <w:rsid w:val="007472DF"/>
    <w:rsid w:val="00764BDD"/>
    <w:rsid w:val="0078407D"/>
    <w:rsid w:val="00786F3F"/>
    <w:rsid w:val="00790E57"/>
    <w:rsid w:val="007A30B4"/>
    <w:rsid w:val="007A419D"/>
    <w:rsid w:val="007A7678"/>
    <w:rsid w:val="007B3583"/>
    <w:rsid w:val="007C3F08"/>
    <w:rsid w:val="007C56CB"/>
    <w:rsid w:val="007C6EC7"/>
    <w:rsid w:val="007D45BB"/>
    <w:rsid w:val="007E32AC"/>
    <w:rsid w:val="007E6A43"/>
    <w:rsid w:val="007F79E2"/>
    <w:rsid w:val="0080303C"/>
    <w:rsid w:val="00803587"/>
    <w:rsid w:val="00833ED4"/>
    <w:rsid w:val="008417AF"/>
    <w:rsid w:val="00856C92"/>
    <w:rsid w:val="0087328A"/>
    <w:rsid w:val="00890B26"/>
    <w:rsid w:val="008928A8"/>
    <w:rsid w:val="00893A0A"/>
    <w:rsid w:val="008A26CF"/>
    <w:rsid w:val="008B1BDA"/>
    <w:rsid w:val="008B7797"/>
    <w:rsid w:val="008C7AE4"/>
    <w:rsid w:val="008D0CCF"/>
    <w:rsid w:val="008D307F"/>
    <w:rsid w:val="008D67E0"/>
    <w:rsid w:val="008E040F"/>
    <w:rsid w:val="008E4FF1"/>
    <w:rsid w:val="008E56CC"/>
    <w:rsid w:val="008E61BB"/>
    <w:rsid w:val="008F2222"/>
    <w:rsid w:val="008F31B4"/>
    <w:rsid w:val="00903716"/>
    <w:rsid w:val="00906FFE"/>
    <w:rsid w:val="00911209"/>
    <w:rsid w:val="0091150E"/>
    <w:rsid w:val="00917BB3"/>
    <w:rsid w:val="00923C1C"/>
    <w:rsid w:val="00932B85"/>
    <w:rsid w:val="00936BDF"/>
    <w:rsid w:val="00943853"/>
    <w:rsid w:val="00944268"/>
    <w:rsid w:val="00944B36"/>
    <w:rsid w:val="009501F7"/>
    <w:rsid w:val="00952C31"/>
    <w:rsid w:val="00957628"/>
    <w:rsid w:val="0097446A"/>
    <w:rsid w:val="00977669"/>
    <w:rsid w:val="00990AFB"/>
    <w:rsid w:val="0099197F"/>
    <w:rsid w:val="009A673D"/>
    <w:rsid w:val="009B5B4D"/>
    <w:rsid w:val="009B65CC"/>
    <w:rsid w:val="009C58D6"/>
    <w:rsid w:val="009D6EBF"/>
    <w:rsid w:val="009F2CBF"/>
    <w:rsid w:val="00A160AD"/>
    <w:rsid w:val="00A16644"/>
    <w:rsid w:val="00A355F7"/>
    <w:rsid w:val="00A42A13"/>
    <w:rsid w:val="00A43226"/>
    <w:rsid w:val="00A556BE"/>
    <w:rsid w:val="00A94981"/>
    <w:rsid w:val="00A955AB"/>
    <w:rsid w:val="00AA3BEF"/>
    <w:rsid w:val="00AA6106"/>
    <w:rsid w:val="00AA736A"/>
    <w:rsid w:val="00AC10B0"/>
    <w:rsid w:val="00AC2802"/>
    <w:rsid w:val="00AC3C6D"/>
    <w:rsid w:val="00AE1017"/>
    <w:rsid w:val="00AE2198"/>
    <w:rsid w:val="00AE6A72"/>
    <w:rsid w:val="00B006E6"/>
    <w:rsid w:val="00B03F7C"/>
    <w:rsid w:val="00B3294E"/>
    <w:rsid w:val="00B32C06"/>
    <w:rsid w:val="00B34C3C"/>
    <w:rsid w:val="00B418B7"/>
    <w:rsid w:val="00B60B16"/>
    <w:rsid w:val="00B61072"/>
    <w:rsid w:val="00B624C1"/>
    <w:rsid w:val="00B65167"/>
    <w:rsid w:val="00B67856"/>
    <w:rsid w:val="00B67C3C"/>
    <w:rsid w:val="00B742FF"/>
    <w:rsid w:val="00B75EDA"/>
    <w:rsid w:val="00B830E6"/>
    <w:rsid w:val="00B87CAC"/>
    <w:rsid w:val="00B92321"/>
    <w:rsid w:val="00BB1A9C"/>
    <w:rsid w:val="00BB3405"/>
    <w:rsid w:val="00BB3F19"/>
    <w:rsid w:val="00BB7887"/>
    <w:rsid w:val="00BC0D2B"/>
    <w:rsid w:val="00BD34AF"/>
    <w:rsid w:val="00BE201D"/>
    <w:rsid w:val="00C11B15"/>
    <w:rsid w:val="00C11F3B"/>
    <w:rsid w:val="00C365C9"/>
    <w:rsid w:val="00C45E3E"/>
    <w:rsid w:val="00C475C7"/>
    <w:rsid w:val="00C61FC3"/>
    <w:rsid w:val="00C623EC"/>
    <w:rsid w:val="00C71C9C"/>
    <w:rsid w:val="00C90F45"/>
    <w:rsid w:val="00C932F6"/>
    <w:rsid w:val="00C95512"/>
    <w:rsid w:val="00CA2A30"/>
    <w:rsid w:val="00CB4FD9"/>
    <w:rsid w:val="00CB5591"/>
    <w:rsid w:val="00CC6F74"/>
    <w:rsid w:val="00CC751E"/>
    <w:rsid w:val="00CD5564"/>
    <w:rsid w:val="00D02EE3"/>
    <w:rsid w:val="00D03DCB"/>
    <w:rsid w:val="00D14807"/>
    <w:rsid w:val="00D20130"/>
    <w:rsid w:val="00D41F19"/>
    <w:rsid w:val="00D62303"/>
    <w:rsid w:val="00D66C29"/>
    <w:rsid w:val="00D67EFE"/>
    <w:rsid w:val="00D7324D"/>
    <w:rsid w:val="00D77C7B"/>
    <w:rsid w:val="00D965A3"/>
    <w:rsid w:val="00DC1A01"/>
    <w:rsid w:val="00DC2A38"/>
    <w:rsid w:val="00DC371F"/>
    <w:rsid w:val="00DD6104"/>
    <w:rsid w:val="00DE29BC"/>
    <w:rsid w:val="00E0192B"/>
    <w:rsid w:val="00E35856"/>
    <w:rsid w:val="00E65291"/>
    <w:rsid w:val="00E6629E"/>
    <w:rsid w:val="00E811DA"/>
    <w:rsid w:val="00E825E5"/>
    <w:rsid w:val="00E84251"/>
    <w:rsid w:val="00EA0BCB"/>
    <w:rsid w:val="00EB332B"/>
    <w:rsid w:val="00EB3BEC"/>
    <w:rsid w:val="00EC48CE"/>
    <w:rsid w:val="00ED5819"/>
    <w:rsid w:val="00ED6A57"/>
    <w:rsid w:val="00EF21F5"/>
    <w:rsid w:val="00EF513C"/>
    <w:rsid w:val="00EF58D1"/>
    <w:rsid w:val="00EF5D2E"/>
    <w:rsid w:val="00F00F96"/>
    <w:rsid w:val="00F03877"/>
    <w:rsid w:val="00F113A6"/>
    <w:rsid w:val="00F173A6"/>
    <w:rsid w:val="00F22805"/>
    <w:rsid w:val="00F23C41"/>
    <w:rsid w:val="00F30A78"/>
    <w:rsid w:val="00F37255"/>
    <w:rsid w:val="00F55569"/>
    <w:rsid w:val="00F70748"/>
    <w:rsid w:val="00F74029"/>
    <w:rsid w:val="00F75AA5"/>
    <w:rsid w:val="00F7605D"/>
    <w:rsid w:val="00F763FB"/>
    <w:rsid w:val="00F81354"/>
    <w:rsid w:val="00F871FF"/>
    <w:rsid w:val="00F97E40"/>
    <w:rsid w:val="00FA0E7D"/>
    <w:rsid w:val="00FB4A15"/>
    <w:rsid w:val="00FB5D46"/>
    <w:rsid w:val="00FB6CA0"/>
    <w:rsid w:val="226CC64C"/>
    <w:rsid w:val="61D8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0CDF"/>
  <w15:chartTrackingRefBased/>
  <w15:docId w15:val="{4FF2410E-EFC7-4434-8910-EFADB4A7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37255"/>
    <w:pPr>
      <w:spacing w:after="120" w:line="276" w:lineRule="auto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9C58D6"/>
    <w:pPr>
      <w:keepNext/>
      <w:keepLines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Nadpis2">
    <w:name w:val="heading 2"/>
    <w:basedOn w:val="Normln"/>
    <w:next w:val="Normln"/>
    <w:link w:val="Nadpis2Char"/>
    <w:unhideWhenUsed/>
    <w:qFormat/>
    <w:rsid w:val="009C58D6"/>
    <w:pPr>
      <w:keepNext/>
      <w:keepLines/>
      <w:numPr>
        <w:ilvl w:val="1"/>
        <w:numId w:val="3"/>
      </w:numPr>
      <w:suppressAutoHyphens/>
      <w:spacing w:before="360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Nadpis3">
    <w:name w:val="heading 3"/>
    <w:basedOn w:val="Normln"/>
    <w:next w:val="Normln"/>
    <w:link w:val="Nadpis3Char"/>
    <w:unhideWhenUsed/>
    <w:qFormat/>
    <w:rsid w:val="009C58D6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Nadpis4">
    <w:name w:val="heading 4"/>
    <w:basedOn w:val="Normln"/>
    <w:next w:val="Normln"/>
    <w:link w:val="Nadpis4Char"/>
    <w:unhideWhenUsed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nhideWhenUsed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nhideWhenUsed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nhideWhenUsed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nhideWhenUsed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nhideWhenUsed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C58D6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Nadpis2Char">
    <w:name w:val="Nadpis 2 Char"/>
    <w:basedOn w:val="Standardnpsmoodstavce"/>
    <w:link w:val="Nadpis2"/>
    <w:rsid w:val="009C58D6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Nadpis3Char">
    <w:name w:val="Nadpis 3 Char"/>
    <w:basedOn w:val="Standardnpsmoodstavce"/>
    <w:link w:val="Nadpis3"/>
    <w:rsid w:val="009C58D6"/>
    <w:rPr>
      <w:rFonts w:asciiTheme="majorHAnsi" w:eastAsiaTheme="majorEastAsia" w:hAnsiTheme="majorHAnsi" w:cstheme="majorBidi"/>
      <w:b/>
      <w:sz w:val="24"/>
      <w:szCs w:val="24"/>
    </w:rPr>
  </w:style>
  <w:style w:type="paragraph" w:styleId="Titulek">
    <w:name w:val="caption"/>
    <w:basedOn w:val="Normln"/>
    <w:next w:val="Normln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Normln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Normln"/>
    <w:next w:val="Normln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Standardnpsmoodstavce"/>
    <w:link w:val="Seznamliteratury"/>
    <w:rsid w:val="006E1EBB"/>
  </w:style>
  <w:style w:type="paragraph" w:styleId="Odstavecseseznamem">
    <w:name w:val="List Paragraph"/>
    <w:basedOn w:val="Normln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Standardnpsmoodstavce"/>
    <w:link w:val="Zdroj"/>
    <w:rsid w:val="003A32BA"/>
    <w:rPr>
      <w:i/>
      <w:sz w:val="2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dkaznakoment">
    <w:name w:val="annotation reference"/>
    <w:basedOn w:val="Standardnpsmoodstavce"/>
    <w:uiPriority w:val="99"/>
    <w:semiHidden/>
    <w:unhideWhenUsed/>
    <w:rsid w:val="000B775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B775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B775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B7754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Mkatabulky">
    <w:name w:val="Table Grid"/>
    <w:basedOn w:val="Normlntabulka"/>
    <w:uiPriority w:val="39"/>
    <w:rsid w:val="003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">
    <w:name w:val="Tabulka"/>
    <w:basedOn w:val="Normln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Standardnpsmoodstavce"/>
    <w:link w:val="Tabulka"/>
    <w:rsid w:val="00585DC5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D35A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2D35A4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29242B"/>
    <w:rPr>
      <w:color w:val="808080"/>
    </w:rPr>
  </w:style>
  <w:style w:type="paragraph" w:styleId="Seznamobrzk">
    <w:name w:val="table of figures"/>
    <w:basedOn w:val="Normln"/>
    <w:next w:val="Normln"/>
    <w:uiPriority w:val="99"/>
    <w:unhideWhenUsed/>
    <w:rsid w:val="00F70748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F70748"/>
    <w:rPr>
      <w:color w:val="0563C1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7472DF"/>
    <w:pPr>
      <w:spacing w:after="0"/>
    </w:pPr>
    <w:rPr>
      <w:b/>
    </w:rPr>
  </w:style>
  <w:style w:type="paragraph" w:styleId="Obsah2">
    <w:name w:val="toc 2"/>
    <w:basedOn w:val="Normln"/>
    <w:next w:val="Normln"/>
    <w:autoRedefine/>
    <w:uiPriority w:val="39"/>
    <w:unhideWhenUsed/>
    <w:rsid w:val="007472DF"/>
    <w:pPr>
      <w:spacing w:after="0"/>
      <w:ind w:left="221"/>
    </w:pPr>
  </w:style>
  <w:style w:type="paragraph" w:styleId="Obsah3">
    <w:name w:val="toc 3"/>
    <w:basedOn w:val="Normln"/>
    <w:next w:val="Normln"/>
    <w:autoRedefine/>
    <w:uiPriority w:val="39"/>
    <w:unhideWhenUsed/>
    <w:rsid w:val="00DD6104"/>
    <w:pPr>
      <w:spacing w:after="100"/>
      <w:ind w:left="440"/>
    </w:pPr>
  </w:style>
  <w:style w:type="paragraph" w:styleId="Zhlav">
    <w:name w:val="header"/>
    <w:basedOn w:val="Normln"/>
    <w:link w:val="Zhlav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67EFE"/>
  </w:style>
  <w:style w:type="paragraph" w:styleId="Zpat">
    <w:name w:val="footer"/>
    <w:basedOn w:val="Normln"/>
    <w:link w:val="Zpat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Zkladntext">
    <w:name w:val="Body Text"/>
    <w:basedOn w:val="Normln"/>
    <w:link w:val="ZkladntextChar"/>
    <w:uiPriority w:val="99"/>
    <w:unhideWhenUsed/>
    <w:rsid w:val="00FB6CA0"/>
  </w:style>
  <w:style w:type="character" w:customStyle="1" w:styleId="ZkladntextChar">
    <w:name w:val="Základní text Char"/>
    <w:basedOn w:val="Standardnpsmoodstavce"/>
    <w:link w:val="Zkladntext"/>
    <w:uiPriority w:val="99"/>
    <w:rsid w:val="00FB6CA0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Zkladntext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ZkladntextChar"/>
    <w:link w:val="seznamliteratury0"/>
    <w:rsid w:val="00AC10B0"/>
  </w:style>
  <w:style w:type="paragraph" w:styleId="Bibliografie">
    <w:name w:val="Bibliography"/>
    <w:basedOn w:val="Normln"/>
    <w:next w:val="Normln"/>
    <w:uiPriority w:val="37"/>
    <w:unhideWhenUsed/>
    <w:rsid w:val="008F31B4"/>
  </w:style>
  <w:style w:type="character" w:styleId="Nevyeenzmnka">
    <w:name w:val="Unresolved Mention"/>
    <w:basedOn w:val="Standardnpsmoodstavce"/>
    <w:uiPriority w:val="99"/>
    <w:semiHidden/>
    <w:unhideWhenUsed/>
    <w:rsid w:val="00932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chart" Target="charts/chart1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1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stalov\Downloads\&#352;ablona%20Semin&#225;rn&#237;%20pr&#225;ce%20na%20V&#352;PJ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rystof\Downloads\Komunika&#269;n&#237;%20software(1-3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[Komunikační software(1-3).xlsx]List1!Kontingenční tabulka9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/>
              <a:t>Přehled nejpoužívanějších komunikačních platforem mezi respondenty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  <c:dLblPos val="out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  <c:dLblPos val="out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  <c:dLblPos val="out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>
        <c:manualLayout>
          <c:layoutTarget val="inner"/>
          <c:xMode val="edge"/>
          <c:yMode val="edge"/>
          <c:x val="0.10537445319335081"/>
          <c:y val="0.22161818314377368"/>
          <c:w val="0.41147353455818025"/>
          <c:h val="0.68578922426363376"/>
        </c:manualLayout>
      </c:layout>
      <c:pieChart>
        <c:varyColors val="1"/>
        <c:ser>
          <c:idx val="0"/>
          <c:order val="0"/>
          <c:tx>
            <c:strRef>
              <c:f>List1!$B$3</c:f>
              <c:strCache>
                <c:ptCount val="1"/>
                <c:pt idx="0">
                  <c:v>Celkem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134B-46F6-8192-77B357173B3D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134B-46F6-8192-77B357173B3D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134B-46F6-8192-77B357173B3D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134B-46F6-8192-77B357173B3D}"/>
              </c:ext>
            </c:extLst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cs-CZ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List1!$A$4:$A$8</c:f>
              <c:strCache>
                <c:ptCount val="4"/>
                <c:pt idx="0">
                  <c:v>Discord</c:v>
                </c:pt>
                <c:pt idx="1">
                  <c:v>Meet</c:v>
                </c:pt>
                <c:pt idx="2">
                  <c:v>Microsoft Teams</c:v>
                </c:pt>
                <c:pt idx="3">
                  <c:v>Zoom</c:v>
                </c:pt>
              </c:strCache>
            </c:strRef>
          </c:cat>
          <c:val>
            <c:numRef>
              <c:f>List1!$B$4:$B$8</c:f>
              <c:numCache>
                <c:formatCode>General</c:formatCode>
                <c:ptCount val="4"/>
                <c:pt idx="0">
                  <c:v>66</c:v>
                </c:pt>
                <c:pt idx="1">
                  <c:v>8</c:v>
                </c:pt>
                <c:pt idx="2">
                  <c:v>20</c:v>
                </c:pt>
                <c:pt idx="3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134B-46F6-8192-77B357173B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" Version="2008">
  <b:Source>
    <b:Tag>Dvo21</b:Tag>
    <b:SourceType>Book</b:SourceType>
    <b:Guid>{73CD8EAF-2EA4-4B23-9366-750DFB0CCB79}</b:Guid>
    <b:Author>
      <b:Author>
        <b:NameList>
          <b:Person>
            <b:Last>Dvořáková</b:Last>
          </b:Person>
        </b:NameList>
      </b:Author>
    </b:Author>
    <b:Title>Typografická pravidla</b:Title>
    <b:Year>2021</b:Year>
    <b:City>Jihlava</b:City>
    <b:Publisher>VŠPJ JIhlava</b:Publisher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4421CFC579A4449DC25ACBD6176571" ma:contentTypeVersion="2" ma:contentTypeDescription="Vytvoří nový dokument" ma:contentTypeScope="" ma:versionID="571ac08f18df58b33840592d245cde2d">
  <xsd:schema xmlns:xsd="http://www.w3.org/2001/XMLSchema" xmlns:xs="http://www.w3.org/2001/XMLSchema" xmlns:p="http://schemas.microsoft.com/office/2006/metadata/properties" xmlns:ns2="921a4a19-005d-42bf-a6ee-1c0f1cd55622" targetNamespace="http://schemas.microsoft.com/office/2006/metadata/properties" ma:root="true" ma:fieldsID="4559ad2502f86f60dcde6a0f6b3f7266" ns2:_="">
    <xsd:import namespace="921a4a19-005d-42bf-a6ee-1c0f1cd556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a4a19-005d-42bf-a6ee-1c0f1cd55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7FFD29-1655-4745-B98A-D2176553F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E3EF61-FD87-46BE-B4B0-7B7839AD7B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479F38-04E1-4F20-8368-93CF97CC1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a4a19-005d-42bf-a6ee-1c0f1cd556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3BE389-7B29-434B-B1CF-B3CD814715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Šablona Seminární práce na VŠPJ.dotx</Template>
  <TotalTime>2859</TotalTime>
  <Pages>9</Pages>
  <Words>1449</Words>
  <Characters>8552</Characters>
  <Application>Microsoft Office Word</Application>
  <DocSecurity>0</DocSecurity>
  <Lines>71</Lines>
  <Paragraphs>19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Zdeňka Dostálová</dc:creator>
  <cp:keywords/>
  <dc:description/>
  <cp:lastModifiedBy>Kryštof Studnička</cp:lastModifiedBy>
  <cp:revision>7</cp:revision>
  <cp:lastPrinted>2021-01-11T20:11:00Z</cp:lastPrinted>
  <dcterms:created xsi:type="dcterms:W3CDTF">2024-10-30T08:40:00Z</dcterms:created>
  <dcterms:modified xsi:type="dcterms:W3CDTF">2025-11-30T21:55:00Z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0x010100AB4421CFC579A4449DC25ACBD6176571</vt:lpwstr>
  </property>
</Properties>
</file>